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893B9" w14:textId="090448E3" w:rsidR="00E81978" w:rsidRPr="00E15749" w:rsidRDefault="009B2642" w:rsidP="0046498D">
      <w:pPr>
        <w:pStyle w:val="Title"/>
        <w:ind w:left="57"/>
        <w:rPr>
          <w:rStyle w:val="Emphasis"/>
          <w:sz w:val="44"/>
        </w:rPr>
      </w:pPr>
      <w:sdt>
        <w:sdtPr>
          <w:rPr>
            <w:rStyle w:val="Emphasis"/>
            <w:sz w:val="44"/>
          </w:rPr>
          <w:alias w:val="Title:"/>
          <w:tag w:val="Title:"/>
          <w:id w:val="726351117"/>
          <w:placeholder>
            <w:docPart w:val="ECB586BA98354AF0B40853D333EE296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Style w:val="Emphasis"/>
          </w:rPr>
        </w:sdtEndPr>
        <w:sdtContent>
          <w:r w:rsidR="00C523F0">
            <w:rPr>
              <w:rStyle w:val="Emphasis"/>
              <w:sz w:val="44"/>
            </w:rPr>
            <w:t>Data Analysis Report</w:t>
          </w:r>
          <w:r w:rsidR="008D39A7">
            <w:rPr>
              <w:rStyle w:val="Emphasis"/>
              <w:sz w:val="44"/>
            </w:rPr>
            <w:t xml:space="preserve"> </w:t>
          </w:r>
          <w:r w:rsidR="00D07B06">
            <w:rPr>
              <w:rStyle w:val="Emphasis"/>
              <w:sz w:val="44"/>
            </w:rPr>
            <w:t>on</w:t>
          </w:r>
          <w:r w:rsidR="008D39A7">
            <w:rPr>
              <w:rStyle w:val="Emphasis"/>
              <w:sz w:val="44"/>
            </w:rPr>
            <w:t xml:space="preserve"> Kickstarter Projects</w:t>
          </w:r>
        </w:sdtContent>
      </w:sdt>
    </w:p>
    <w:p w14:paraId="4CD381E6" w14:textId="77777777" w:rsidR="001D6B10" w:rsidRDefault="001D6B10" w:rsidP="001D6B10">
      <w:pPr>
        <w:pStyle w:val="Heading3"/>
        <w:ind w:firstLine="0"/>
      </w:pPr>
    </w:p>
    <w:p w14:paraId="3AFE2F13" w14:textId="77777777" w:rsidR="001D6B10" w:rsidRDefault="001D6B10" w:rsidP="001D6B10">
      <w:pPr>
        <w:pStyle w:val="Heading3"/>
        <w:ind w:firstLine="0"/>
      </w:pPr>
    </w:p>
    <w:p w14:paraId="5169265B" w14:textId="77777777" w:rsidR="001D6B10" w:rsidRDefault="001D6B10" w:rsidP="001D6B10">
      <w:pPr>
        <w:pStyle w:val="Heading3"/>
        <w:ind w:firstLine="0"/>
      </w:pPr>
    </w:p>
    <w:p w14:paraId="25780D3B" w14:textId="4460D21B" w:rsidR="00B823AA" w:rsidRPr="00E1750D" w:rsidRDefault="00E1750D" w:rsidP="00974607">
      <w:pPr>
        <w:pStyle w:val="Heading3"/>
        <w:ind w:firstLine="0"/>
        <w:jc w:val="center"/>
        <w:rPr>
          <w:rFonts w:ascii="Segoe UI" w:hAnsi="Segoe UI" w:cs="Segoe UI"/>
          <w:color w:val="24292E"/>
          <w:kern w:val="0"/>
          <w:sz w:val="30"/>
          <w:szCs w:val="30"/>
        </w:rPr>
      </w:pPr>
      <w:r>
        <w:t xml:space="preserve">By Ansh Anand, </w:t>
      </w:r>
      <w:r w:rsidR="007C24A0">
        <w:t>Chi-</w:t>
      </w:r>
      <w:r w:rsidR="001D6B10">
        <w:t>C</w:t>
      </w:r>
      <w:r w:rsidR="007C24A0">
        <w:t>heong</w:t>
      </w:r>
      <w:r>
        <w:t xml:space="preserve"> Lui, </w:t>
      </w:r>
      <w:hyperlink r:id="rId8" w:history="1">
        <w:r>
          <w:t>S</w:t>
        </w:r>
        <w:r w:rsidRPr="00E1750D">
          <w:t>ahand</w:t>
        </w:r>
        <w:r>
          <w:t xml:space="preserve"> S</w:t>
        </w:r>
        <w:r w:rsidRPr="00E1750D">
          <w:t>aremi</w:t>
        </w:r>
      </w:hyperlink>
      <w:r>
        <w:t xml:space="preserve">, Jason Tran, Mahumd Iqbal </w:t>
      </w:r>
      <w:r w:rsidR="009225C5">
        <w:t>Halim</w:t>
      </w:r>
    </w:p>
    <w:p w14:paraId="09A04F01" w14:textId="311AC1C5" w:rsidR="00E81978" w:rsidRDefault="00E1750D" w:rsidP="00974607">
      <w:pPr>
        <w:pStyle w:val="Title2"/>
      </w:pPr>
      <w:r>
        <w:t xml:space="preserve">School </w:t>
      </w:r>
      <w:r w:rsidR="00E15749">
        <w:t>of</w:t>
      </w:r>
      <w:r>
        <w:t xml:space="preserve"> Continuing Studies, University </w:t>
      </w:r>
      <w:r w:rsidR="00C57704">
        <w:t>of</w:t>
      </w:r>
      <w:r w:rsidR="00253066">
        <w:t xml:space="preserve"> Toronto</w:t>
      </w:r>
    </w:p>
    <w:p w14:paraId="193367A5" w14:textId="77777777" w:rsidR="005E389F" w:rsidRDefault="005E389F" w:rsidP="002D3921">
      <w:pPr>
        <w:pStyle w:val="Heading1"/>
        <w:jc w:val="left"/>
      </w:pPr>
    </w:p>
    <w:p w14:paraId="5091A2ED" w14:textId="77777777" w:rsidR="002D3921" w:rsidRDefault="002D3921" w:rsidP="005E389F">
      <w:pPr>
        <w:pStyle w:val="Heading1"/>
      </w:pPr>
    </w:p>
    <w:p w14:paraId="6D888E1D" w14:textId="77777777" w:rsidR="002D3921" w:rsidRDefault="002D3921" w:rsidP="005E389F">
      <w:pPr>
        <w:pStyle w:val="Heading1"/>
      </w:pPr>
    </w:p>
    <w:p w14:paraId="44A6A08D" w14:textId="77777777" w:rsidR="002D3921" w:rsidRDefault="002D3921" w:rsidP="005E389F">
      <w:pPr>
        <w:pStyle w:val="Heading1"/>
      </w:pPr>
    </w:p>
    <w:p w14:paraId="49C00776" w14:textId="77777777" w:rsidR="002D3921" w:rsidRDefault="002D3921" w:rsidP="005E389F">
      <w:pPr>
        <w:pStyle w:val="Heading1"/>
      </w:pPr>
    </w:p>
    <w:p w14:paraId="65905F35" w14:textId="77777777" w:rsidR="002D3921" w:rsidRDefault="002D3921" w:rsidP="005E389F">
      <w:pPr>
        <w:pStyle w:val="Heading1"/>
      </w:pPr>
    </w:p>
    <w:p w14:paraId="3D7A1DAD" w14:textId="77777777" w:rsidR="002D3921" w:rsidRDefault="002D3921" w:rsidP="005E389F">
      <w:pPr>
        <w:pStyle w:val="Heading1"/>
      </w:pPr>
    </w:p>
    <w:p w14:paraId="4763F633" w14:textId="6288BE0C" w:rsidR="002D3921" w:rsidRDefault="002D3921" w:rsidP="005E389F">
      <w:pPr>
        <w:pStyle w:val="Heading1"/>
      </w:pPr>
    </w:p>
    <w:p w14:paraId="08F46FAB" w14:textId="4674ABF5" w:rsidR="002D3921" w:rsidRDefault="002D3921" w:rsidP="005E389F">
      <w:pPr>
        <w:pStyle w:val="Heading1"/>
      </w:pPr>
    </w:p>
    <w:p w14:paraId="04F5B04C" w14:textId="77777777" w:rsidR="00135CF4" w:rsidRPr="00135CF4" w:rsidRDefault="00135CF4" w:rsidP="00135CF4"/>
    <w:p w14:paraId="0885F52A" w14:textId="426CEA5C" w:rsidR="00E81978" w:rsidRDefault="00B0796C" w:rsidP="005E389F">
      <w:pPr>
        <w:pStyle w:val="Heading1"/>
      </w:pPr>
      <w:r>
        <w:lastRenderedPageBreak/>
        <w:softHyphen/>
      </w:r>
      <w:r w:rsidR="00E1750D">
        <w:t xml:space="preserve">Introduction </w:t>
      </w:r>
    </w:p>
    <w:p w14:paraId="091F8058" w14:textId="0990662D" w:rsidR="00893CF9" w:rsidRDefault="00893CF9" w:rsidP="00893CF9">
      <w:pPr>
        <w:pStyle w:val="NoSpacing"/>
        <w:jc w:val="both"/>
      </w:pPr>
      <w:r>
        <w:t xml:space="preserve">Kickstarter is a global crowdfunding platform based out of Brooklyn, New York that helps companies raise money for their creative ideas. Every project on Kickstarter is started with an idea which can be anything like making an album or designing a piece of technology. This idea then becomes the basis of the project. The project is then released to a pool of 15.5 million users worldwide with a clear quantitative goal known as the pledge. Pledge can be any sum of money that is contributed by the pool of users on the Kickstarter platform. Now another thing to keep in mind is that though the project is released to so many users there are only a few that back the project by pledging. These users are called backers, and it all the depends upon the pledge and backers if a project is going to be successful or not. Kickstarter Projects have a lot of attributes to take into consideration like pledged amount, goal amount etc. For this report, we will see how attributes can be used to predict the success rate of the project and to check whether it depends only on pledge and backers for a project to become successful or there are other attributes like a category that also play a role in the success of a project. </w:t>
      </w:r>
    </w:p>
    <w:p w14:paraId="50FE85C6" w14:textId="188B5AAE" w:rsidR="00E307EC" w:rsidRDefault="00893CF9" w:rsidP="00893CF9">
      <w:pPr>
        <w:pStyle w:val="NoSpacing"/>
        <w:jc w:val="both"/>
      </w:pPr>
      <w:r>
        <w:t xml:space="preserve"> In this project we hope to find answers to a question like which Kickstarter project category is most successful, how much money to ask for and is Kickstarter does help new companies to grow.</w:t>
      </w:r>
    </w:p>
    <w:p w14:paraId="45E4B429" w14:textId="4A924576" w:rsidR="004D0A89" w:rsidRPr="00E307EC" w:rsidRDefault="004D0A89" w:rsidP="007552CA">
      <w:pPr>
        <w:pStyle w:val="NoSpacing"/>
        <w:jc w:val="both"/>
        <w:rPr>
          <w:rStyle w:val="Emphasis"/>
          <w:b/>
        </w:rPr>
      </w:pPr>
      <w:r w:rsidRPr="00E307EC">
        <w:rPr>
          <w:rStyle w:val="Emphasis"/>
          <w:b/>
        </w:rPr>
        <w:t xml:space="preserve"> </w:t>
      </w:r>
    </w:p>
    <w:p w14:paraId="1DC955F3" w14:textId="71E0728A" w:rsidR="002051E7" w:rsidRPr="007552CA" w:rsidRDefault="00EF6A96" w:rsidP="007552CA">
      <w:pPr>
        <w:pStyle w:val="NoSpacing"/>
        <w:jc w:val="both"/>
        <w:rPr>
          <w:rStyle w:val="Emphasis"/>
          <w:i w:val="0"/>
          <w:iCs w:val="0"/>
        </w:rPr>
      </w:pPr>
      <w:r>
        <w:rPr>
          <w:rStyle w:val="Emphasis"/>
        </w:rPr>
        <w:t xml:space="preserve"> </w:t>
      </w:r>
      <w:r w:rsidR="000701A1">
        <w:rPr>
          <w:rStyle w:val="Emphasis"/>
        </w:rPr>
        <w:t xml:space="preserve"> </w:t>
      </w:r>
      <w:r w:rsidR="00C16FBB">
        <w:rPr>
          <w:noProof/>
        </w:rPr>
        <w:drawing>
          <wp:inline distT="0" distB="0" distL="0" distR="0" wp14:anchorId="6E84E7DB" wp14:editId="76981C8B">
            <wp:extent cx="5943600" cy="686416"/>
            <wp:effectExtent l="0" t="0" r="0" b="0"/>
            <wp:docPr id="22" name="Picture 22" descr="https://d3mlfyygrfdi2i.cloudfront.net/kickstarter-log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mlfyygrfdi2i.cloudfront.net/kickstarter-logo-col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029" cy="690508"/>
                    </a:xfrm>
                    <a:prstGeom prst="rect">
                      <a:avLst/>
                    </a:prstGeom>
                    <a:noFill/>
                    <a:ln>
                      <a:noFill/>
                    </a:ln>
                  </pic:spPr>
                </pic:pic>
              </a:graphicData>
            </a:graphic>
          </wp:inline>
        </w:drawing>
      </w:r>
    </w:p>
    <w:p w14:paraId="68FAFCC0" w14:textId="5E72F777" w:rsidR="007552CA" w:rsidRDefault="00AB14E4" w:rsidP="007552CA">
      <w:pPr>
        <w:ind w:firstLine="0"/>
        <w:jc w:val="center"/>
        <w:rPr>
          <w:i/>
          <w:iCs/>
        </w:rPr>
      </w:pPr>
      <w:r>
        <w:rPr>
          <w:i/>
          <w:iCs/>
        </w:rPr>
        <w:t xml:space="preserve">Kickstarter </w:t>
      </w:r>
      <w:r w:rsidR="000511B3">
        <w:rPr>
          <w:i/>
          <w:iCs/>
        </w:rPr>
        <w:t>a crowdfunding company</w:t>
      </w:r>
      <w:r>
        <w:rPr>
          <w:i/>
          <w:iCs/>
        </w:rPr>
        <w:t xml:space="preserve"> with over 15 </w:t>
      </w:r>
      <w:r w:rsidR="0014483F">
        <w:rPr>
          <w:i/>
          <w:iCs/>
        </w:rPr>
        <w:t>million users.</w:t>
      </w:r>
    </w:p>
    <w:p w14:paraId="7B8C7681" w14:textId="77777777" w:rsidR="007552CA" w:rsidRPr="007552CA" w:rsidRDefault="007552CA" w:rsidP="007552CA">
      <w:pPr>
        <w:ind w:firstLine="0"/>
        <w:jc w:val="center"/>
        <w:rPr>
          <w:i/>
          <w:iCs/>
        </w:rPr>
      </w:pPr>
    </w:p>
    <w:p w14:paraId="07EA96D9" w14:textId="6DC2E5E9" w:rsidR="00E81978" w:rsidRPr="00C16FBB" w:rsidRDefault="0020338E" w:rsidP="00C16FBB">
      <w:pPr>
        <w:pStyle w:val="Heading1"/>
      </w:pPr>
      <w:r w:rsidRPr="00C16FBB">
        <w:lastRenderedPageBreak/>
        <w:t xml:space="preserve">Data </w:t>
      </w:r>
      <w:r w:rsidR="005C5951" w:rsidRPr="00C16FBB">
        <w:t>Preparation</w:t>
      </w:r>
    </w:p>
    <w:p w14:paraId="371FC9DE" w14:textId="77777777" w:rsidR="0085007A" w:rsidRDefault="0085007A" w:rsidP="005E389F">
      <w:pPr>
        <w:ind w:firstLine="0"/>
        <w:jc w:val="both"/>
      </w:pPr>
    </w:p>
    <w:p w14:paraId="1CDAFEC2" w14:textId="4AEF0811" w:rsidR="00D52ED1" w:rsidRDefault="00823126" w:rsidP="005E389F">
      <w:pPr>
        <w:ind w:firstLine="0"/>
        <w:jc w:val="both"/>
        <w:rPr>
          <w:rFonts w:cstheme="minorHAnsi"/>
        </w:rPr>
      </w:pPr>
      <w:r>
        <w:t xml:space="preserve">Data Collection is </w:t>
      </w:r>
      <w:r w:rsidR="00DF50D9">
        <w:t xml:space="preserve">process of gathering Data </w:t>
      </w:r>
      <w:r w:rsidR="00895341">
        <w:t xml:space="preserve">and </w:t>
      </w:r>
      <w:r w:rsidR="00244044">
        <w:t xml:space="preserve">aligning information </w:t>
      </w:r>
      <w:r w:rsidR="002169A8">
        <w:t xml:space="preserve">on attributes of interest. </w:t>
      </w:r>
      <w:r w:rsidR="00D74540">
        <w:t xml:space="preserve">For this report </w:t>
      </w:r>
      <w:r w:rsidR="00104135">
        <w:t xml:space="preserve">Data </w:t>
      </w:r>
      <w:r w:rsidR="007D4186">
        <w:t xml:space="preserve">collected </w:t>
      </w:r>
      <w:r w:rsidR="0050303A">
        <w:t xml:space="preserve">was originally </w:t>
      </w:r>
      <w:r w:rsidR="007D4186">
        <w:t>taken</w:t>
      </w:r>
      <w:r w:rsidR="0050303A">
        <w:t xml:space="preserve"> from the Kickstarter Platform by </w:t>
      </w:r>
      <w:r w:rsidR="00A15218">
        <w:t xml:space="preserve">an enthusiast </w:t>
      </w:r>
      <w:r w:rsidR="00874268">
        <w:t>Mickael Mouill</w:t>
      </w:r>
      <w:r w:rsidR="0063640E">
        <w:t>e</w:t>
      </w:r>
      <w:r w:rsidR="00341DDE">
        <w:rPr>
          <w:rFonts w:cstheme="minorHAnsi"/>
        </w:rPr>
        <w:t>.</w:t>
      </w:r>
      <w:r w:rsidR="006E18D3">
        <w:rPr>
          <w:rFonts w:cstheme="minorHAnsi"/>
        </w:rPr>
        <w:t xml:space="preserve"> In the dataset the Kickstarter projects are </w:t>
      </w:r>
      <w:r w:rsidR="003F4260">
        <w:rPr>
          <w:rFonts w:cstheme="minorHAnsi"/>
        </w:rPr>
        <w:t>differ</w:t>
      </w:r>
      <w:r w:rsidR="00977399">
        <w:rPr>
          <w:rFonts w:cstheme="minorHAnsi"/>
        </w:rPr>
        <w:t>entiated by various columns</w:t>
      </w:r>
      <w:r w:rsidR="00272780">
        <w:rPr>
          <w:rFonts w:cstheme="minorHAnsi"/>
        </w:rPr>
        <w:t xml:space="preserve"> </w:t>
      </w:r>
      <w:r w:rsidR="00C8600B">
        <w:rPr>
          <w:rFonts w:cstheme="minorHAnsi"/>
        </w:rPr>
        <w:t>(</w:t>
      </w:r>
      <w:r w:rsidR="00C8600B" w:rsidRPr="00C63E73">
        <w:rPr>
          <w:rFonts w:cstheme="minorHAnsi"/>
          <w:i/>
        </w:rPr>
        <w:t>Figure 1</w:t>
      </w:r>
      <w:r w:rsidR="00C8600B">
        <w:rPr>
          <w:rFonts w:cstheme="minorHAnsi"/>
        </w:rPr>
        <w:t xml:space="preserve">). </w:t>
      </w:r>
    </w:p>
    <w:p w14:paraId="4F15489F" w14:textId="77777777" w:rsidR="00C63E73" w:rsidRDefault="00C63E73" w:rsidP="005E389F">
      <w:pPr>
        <w:ind w:firstLine="0"/>
        <w:jc w:val="both"/>
        <w:rPr>
          <w:rFonts w:cstheme="minorHAnsi"/>
        </w:rPr>
      </w:pPr>
    </w:p>
    <w:tbl>
      <w:tblPr>
        <w:tblStyle w:val="GridTable4-Accent5"/>
        <w:tblW w:w="9424" w:type="dxa"/>
        <w:tblLook w:val="04A0" w:firstRow="1" w:lastRow="0" w:firstColumn="1" w:lastColumn="0" w:noHBand="0" w:noVBand="1"/>
      </w:tblPr>
      <w:tblGrid>
        <w:gridCol w:w="4712"/>
        <w:gridCol w:w="4712"/>
      </w:tblGrid>
      <w:tr w:rsidR="0033042F" w14:paraId="01E3C626" w14:textId="77777777" w:rsidTr="00C63E73">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712" w:type="dxa"/>
          </w:tcPr>
          <w:p w14:paraId="6B8F36FD" w14:textId="675064D5" w:rsidR="0033042F" w:rsidRDefault="00833F68" w:rsidP="005E389F">
            <w:pPr>
              <w:ind w:firstLine="0"/>
              <w:jc w:val="both"/>
              <w:rPr>
                <w:rFonts w:cstheme="minorHAnsi"/>
              </w:rPr>
            </w:pPr>
            <w:r>
              <w:rPr>
                <w:rFonts w:cstheme="minorHAnsi"/>
              </w:rPr>
              <w:t xml:space="preserve">Columns </w:t>
            </w:r>
          </w:p>
        </w:tc>
        <w:tc>
          <w:tcPr>
            <w:tcW w:w="4712" w:type="dxa"/>
          </w:tcPr>
          <w:p w14:paraId="703D7CA5" w14:textId="1F3E5A81" w:rsidR="0033042F" w:rsidRDefault="000454C2" w:rsidP="005E389F">
            <w:pPr>
              <w:ind w:firstLine="0"/>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xml:space="preserve">Signification </w:t>
            </w:r>
          </w:p>
        </w:tc>
      </w:tr>
      <w:tr w:rsidR="0033042F" w14:paraId="4D328337" w14:textId="77777777" w:rsidTr="00C63E73">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712" w:type="dxa"/>
          </w:tcPr>
          <w:p w14:paraId="1A354B31" w14:textId="12C993D1" w:rsidR="0033042F" w:rsidRDefault="000454C2" w:rsidP="005E389F">
            <w:pPr>
              <w:ind w:firstLine="0"/>
              <w:jc w:val="both"/>
              <w:rPr>
                <w:rFonts w:cstheme="minorHAnsi"/>
              </w:rPr>
            </w:pPr>
            <w:r>
              <w:rPr>
                <w:rFonts w:cstheme="minorHAnsi"/>
              </w:rPr>
              <w:t xml:space="preserve">Id </w:t>
            </w:r>
          </w:p>
        </w:tc>
        <w:tc>
          <w:tcPr>
            <w:tcW w:w="4712" w:type="dxa"/>
          </w:tcPr>
          <w:p w14:paraId="099250CD" w14:textId="100A2307" w:rsidR="0033042F" w:rsidRDefault="000E30AC"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Number given to </w:t>
            </w:r>
            <w:r w:rsidR="00A1450F">
              <w:rPr>
                <w:rFonts w:cstheme="minorHAnsi"/>
              </w:rPr>
              <w:t>Kickstarter</w:t>
            </w:r>
            <w:r>
              <w:rPr>
                <w:rFonts w:cstheme="minorHAnsi"/>
              </w:rPr>
              <w:t xml:space="preserve"> project </w:t>
            </w:r>
            <w:r w:rsidR="00A1450F">
              <w:rPr>
                <w:rFonts w:cstheme="minorHAnsi"/>
              </w:rPr>
              <w:t>internally</w:t>
            </w:r>
            <w:r w:rsidR="001E66D0">
              <w:rPr>
                <w:rFonts w:cstheme="minorHAnsi"/>
              </w:rPr>
              <w:t xml:space="preserve"> by the platform.</w:t>
            </w:r>
          </w:p>
        </w:tc>
      </w:tr>
      <w:tr w:rsidR="0033042F" w14:paraId="1632E304"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25E0BE68" w14:textId="73A44024" w:rsidR="0033042F" w:rsidRDefault="001E66D0" w:rsidP="005E389F">
            <w:pPr>
              <w:ind w:firstLine="0"/>
              <w:jc w:val="both"/>
              <w:rPr>
                <w:rFonts w:cstheme="minorHAnsi"/>
              </w:rPr>
            </w:pPr>
            <w:r>
              <w:rPr>
                <w:rFonts w:cstheme="minorHAnsi"/>
              </w:rPr>
              <w:t xml:space="preserve">Name </w:t>
            </w:r>
          </w:p>
        </w:tc>
        <w:tc>
          <w:tcPr>
            <w:tcW w:w="4712" w:type="dxa"/>
          </w:tcPr>
          <w:p w14:paraId="39F56510" w14:textId="4286C54A" w:rsidR="0033042F" w:rsidRDefault="001E66D0"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Name of the project </w:t>
            </w:r>
          </w:p>
        </w:tc>
      </w:tr>
      <w:tr w:rsidR="0033042F" w14:paraId="669261F5" w14:textId="77777777" w:rsidTr="00C63E73">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712" w:type="dxa"/>
          </w:tcPr>
          <w:p w14:paraId="393BDFE1" w14:textId="4AE60FDA" w:rsidR="0033042F" w:rsidRDefault="001E66D0" w:rsidP="005E389F">
            <w:pPr>
              <w:ind w:firstLine="0"/>
              <w:jc w:val="both"/>
              <w:rPr>
                <w:rFonts w:cstheme="minorHAnsi"/>
              </w:rPr>
            </w:pPr>
            <w:r>
              <w:rPr>
                <w:rFonts w:cstheme="minorHAnsi"/>
              </w:rPr>
              <w:t xml:space="preserve">Category </w:t>
            </w:r>
          </w:p>
        </w:tc>
        <w:tc>
          <w:tcPr>
            <w:tcW w:w="4712" w:type="dxa"/>
          </w:tcPr>
          <w:p w14:paraId="490882E5" w14:textId="62C6F004" w:rsidR="0033042F" w:rsidRDefault="00705DF8"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Sub-Category given to the </w:t>
            </w:r>
            <w:r w:rsidR="00BE2D2F">
              <w:rPr>
                <w:rFonts w:cstheme="minorHAnsi"/>
              </w:rPr>
              <w:t>project. (</w:t>
            </w:r>
            <w:r w:rsidR="003A3D83">
              <w:rPr>
                <w:rFonts w:cstheme="minorHAnsi"/>
              </w:rPr>
              <w:t>*Unique Values)</w:t>
            </w:r>
          </w:p>
        </w:tc>
      </w:tr>
      <w:tr w:rsidR="0033042F" w14:paraId="54569C71" w14:textId="77777777" w:rsidTr="00C63E73">
        <w:trPr>
          <w:trHeight w:val="721"/>
        </w:trPr>
        <w:tc>
          <w:tcPr>
            <w:cnfStyle w:val="001000000000" w:firstRow="0" w:lastRow="0" w:firstColumn="1" w:lastColumn="0" w:oddVBand="0" w:evenVBand="0" w:oddHBand="0" w:evenHBand="0" w:firstRowFirstColumn="0" w:firstRowLastColumn="0" w:lastRowFirstColumn="0" w:lastRowLastColumn="0"/>
            <w:tcW w:w="4712" w:type="dxa"/>
          </w:tcPr>
          <w:p w14:paraId="18C4DAE2" w14:textId="7F668E51" w:rsidR="0033042F" w:rsidRDefault="00705DF8" w:rsidP="005E389F">
            <w:pPr>
              <w:ind w:firstLine="0"/>
              <w:jc w:val="both"/>
              <w:rPr>
                <w:rFonts w:cstheme="minorHAnsi"/>
              </w:rPr>
            </w:pPr>
            <w:r>
              <w:rPr>
                <w:rFonts w:cstheme="minorHAnsi"/>
              </w:rPr>
              <w:t xml:space="preserve">Main_Category </w:t>
            </w:r>
          </w:p>
        </w:tc>
        <w:tc>
          <w:tcPr>
            <w:tcW w:w="4712" w:type="dxa"/>
          </w:tcPr>
          <w:p w14:paraId="530DD2A3" w14:textId="1FBB6BE2" w:rsidR="0033042F" w:rsidRDefault="002467F7"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Main Category given to the </w:t>
            </w:r>
            <w:r w:rsidR="00BE2D2F">
              <w:rPr>
                <w:rFonts w:cstheme="minorHAnsi"/>
              </w:rPr>
              <w:t>project. (</w:t>
            </w:r>
            <w:r w:rsidR="003A3D83">
              <w:rPr>
                <w:rFonts w:cstheme="minorHAnsi"/>
              </w:rPr>
              <w:t xml:space="preserve">*Unique </w:t>
            </w:r>
            <w:r w:rsidR="00186833">
              <w:rPr>
                <w:rFonts w:cstheme="minorHAnsi"/>
              </w:rPr>
              <w:t>Values)</w:t>
            </w:r>
          </w:p>
        </w:tc>
      </w:tr>
      <w:tr w:rsidR="0033042F" w14:paraId="490A9FB2" w14:textId="77777777" w:rsidTr="00C63E7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712" w:type="dxa"/>
          </w:tcPr>
          <w:p w14:paraId="19BC841A" w14:textId="006B120C" w:rsidR="0033042F" w:rsidRDefault="00186833" w:rsidP="005E389F">
            <w:pPr>
              <w:ind w:firstLine="0"/>
              <w:jc w:val="both"/>
              <w:rPr>
                <w:rFonts w:cstheme="minorHAnsi"/>
              </w:rPr>
            </w:pPr>
            <w:r>
              <w:rPr>
                <w:rFonts w:cstheme="minorHAnsi"/>
              </w:rPr>
              <w:t>Currency</w:t>
            </w:r>
          </w:p>
        </w:tc>
        <w:tc>
          <w:tcPr>
            <w:tcW w:w="4712" w:type="dxa"/>
          </w:tcPr>
          <w:p w14:paraId="7024A63F" w14:textId="45C505AD" w:rsidR="0033042F" w:rsidRDefault="00904F3A"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Currency used to support </w:t>
            </w:r>
            <w:r w:rsidR="00BE2D2F">
              <w:rPr>
                <w:rFonts w:cstheme="minorHAnsi"/>
              </w:rPr>
              <w:t>the project.</w:t>
            </w:r>
          </w:p>
        </w:tc>
      </w:tr>
      <w:tr w:rsidR="0033042F" w14:paraId="56BAAA17"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379D3D37" w14:textId="1F3BC1EE" w:rsidR="0033042F" w:rsidRDefault="00BE2D2F" w:rsidP="005E389F">
            <w:pPr>
              <w:ind w:firstLine="0"/>
              <w:jc w:val="both"/>
              <w:rPr>
                <w:rFonts w:cstheme="minorHAnsi"/>
              </w:rPr>
            </w:pPr>
            <w:r>
              <w:rPr>
                <w:rFonts w:cstheme="minorHAnsi"/>
              </w:rPr>
              <w:t>Deadline</w:t>
            </w:r>
          </w:p>
        </w:tc>
        <w:tc>
          <w:tcPr>
            <w:tcW w:w="4712" w:type="dxa"/>
          </w:tcPr>
          <w:p w14:paraId="264240BF" w14:textId="4F6AA2D3" w:rsidR="0033042F" w:rsidRDefault="002E18C3"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Last date to support the project</w:t>
            </w:r>
            <w:r w:rsidR="006606B0">
              <w:rPr>
                <w:rFonts w:cstheme="minorHAnsi"/>
              </w:rPr>
              <w:t>.</w:t>
            </w:r>
          </w:p>
        </w:tc>
      </w:tr>
      <w:tr w:rsidR="0033042F" w14:paraId="311EE0C6" w14:textId="77777777" w:rsidTr="00C63E73">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712" w:type="dxa"/>
          </w:tcPr>
          <w:p w14:paraId="521C11DD" w14:textId="12CA9B9D" w:rsidR="0033042F" w:rsidRDefault="006606B0" w:rsidP="005E389F">
            <w:pPr>
              <w:ind w:firstLine="0"/>
              <w:jc w:val="both"/>
              <w:rPr>
                <w:rFonts w:cstheme="minorHAnsi"/>
              </w:rPr>
            </w:pPr>
            <w:r>
              <w:rPr>
                <w:rFonts w:cstheme="minorHAnsi"/>
              </w:rPr>
              <w:t xml:space="preserve">Goal </w:t>
            </w:r>
          </w:p>
        </w:tc>
        <w:tc>
          <w:tcPr>
            <w:tcW w:w="4712" w:type="dxa"/>
          </w:tcPr>
          <w:p w14:paraId="19E63F80" w14:textId="6E0E0A9D" w:rsidR="0033042F" w:rsidRDefault="006606B0"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amount of money asked by the </w:t>
            </w:r>
            <w:r w:rsidR="00072238">
              <w:rPr>
                <w:rFonts w:cstheme="minorHAnsi"/>
              </w:rPr>
              <w:t xml:space="preserve">creator of the project. </w:t>
            </w:r>
          </w:p>
        </w:tc>
      </w:tr>
      <w:tr w:rsidR="0033042F" w14:paraId="2F509FB6"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08A1EC84" w14:textId="7C16FEBE" w:rsidR="0033042F" w:rsidRDefault="00072238" w:rsidP="005E389F">
            <w:pPr>
              <w:ind w:firstLine="0"/>
              <w:jc w:val="both"/>
              <w:rPr>
                <w:rFonts w:cstheme="minorHAnsi"/>
              </w:rPr>
            </w:pPr>
            <w:r>
              <w:rPr>
                <w:rFonts w:cstheme="minorHAnsi"/>
              </w:rPr>
              <w:t>Launched</w:t>
            </w:r>
          </w:p>
        </w:tc>
        <w:tc>
          <w:tcPr>
            <w:tcW w:w="4712" w:type="dxa"/>
            <w:tcBorders>
              <w:bottom w:val="single" w:sz="4" w:space="0" w:color="auto"/>
            </w:tcBorders>
          </w:tcPr>
          <w:p w14:paraId="46FB3C99" w14:textId="42EB4F7E" w:rsidR="0033042F" w:rsidRDefault="00072238"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Date of l</w:t>
            </w:r>
            <w:r w:rsidR="00897404">
              <w:rPr>
                <w:rFonts w:cstheme="minorHAnsi"/>
              </w:rPr>
              <w:t>aunch of the project.</w:t>
            </w:r>
          </w:p>
        </w:tc>
      </w:tr>
      <w:tr w:rsidR="0033042F" w14:paraId="64D3DDF6" w14:textId="77777777" w:rsidTr="00C63E73">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712" w:type="dxa"/>
          </w:tcPr>
          <w:p w14:paraId="430BD2B2" w14:textId="642693E5" w:rsidR="0033042F" w:rsidRDefault="00897404" w:rsidP="005E389F">
            <w:pPr>
              <w:ind w:firstLine="0"/>
              <w:jc w:val="both"/>
              <w:rPr>
                <w:rFonts w:cstheme="minorHAnsi"/>
              </w:rPr>
            </w:pPr>
            <w:r>
              <w:rPr>
                <w:rFonts w:cstheme="minorHAnsi"/>
              </w:rPr>
              <w:t xml:space="preserve">Pledged </w:t>
            </w:r>
          </w:p>
        </w:tc>
        <w:tc>
          <w:tcPr>
            <w:tcW w:w="4712" w:type="dxa"/>
            <w:tcBorders>
              <w:top w:val="single" w:sz="4" w:space="0" w:color="auto"/>
              <w:bottom w:val="single" w:sz="4" w:space="0" w:color="auto"/>
            </w:tcBorders>
          </w:tcPr>
          <w:p w14:paraId="379EDEBE" w14:textId="30ECBD64" w:rsidR="0033042F" w:rsidRDefault="0043314D"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w:t>
            </w:r>
            <w:r w:rsidR="00897404">
              <w:rPr>
                <w:rFonts w:cstheme="minorHAnsi"/>
              </w:rPr>
              <w:t xml:space="preserve">he amount of money </w:t>
            </w:r>
            <w:r w:rsidR="00712C5D">
              <w:rPr>
                <w:rFonts w:cstheme="minorHAnsi"/>
              </w:rPr>
              <w:t xml:space="preserve">given to the project by the Kickstarter </w:t>
            </w:r>
            <w:r w:rsidR="00ED3198">
              <w:rPr>
                <w:rFonts w:cstheme="minorHAnsi"/>
              </w:rPr>
              <w:t>backers.</w:t>
            </w:r>
          </w:p>
        </w:tc>
      </w:tr>
      <w:tr w:rsidR="00E25EC0" w14:paraId="188F7CD0"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44DF8B2A" w14:textId="47AA2B0B" w:rsidR="00E25EC0" w:rsidRDefault="00F8063E" w:rsidP="005E389F">
            <w:pPr>
              <w:ind w:firstLine="0"/>
              <w:jc w:val="both"/>
              <w:rPr>
                <w:rFonts w:cstheme="minorHAnsi"/>
              </w:rPr>
            </w:pPr>
            <w:r>
              <w:rPr>
                <w:rFonts w:cstheme="minorHAnsi"/>
              </w:rPr>
              <w:t xml:space="preserve">State </w:t>
            </w:r>
          </w:p>
        </w:tc>
        <w:tc>
          <w:tcPr>
            <w:tcW w:w="4712" w:type="dxa"/>
            <w:tcBorders>
              <w:top w:val="single" w:sz="4" w:space="0" w:color="auto"/>
              <w:bottom w:val="single" w:sz="4" w:space="0" w:color="auto"/>
            </w:tcBorders>
          </w:tcPr>
          <w:p w14:paraId="4EEA9629" w14:textId="1004FCE2" w:rsidR="00E25EC0" w:rsidRDefault="00F8063E"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w:t>
            </w:r>
            <w:r w:rsidR="0043314D">
              <w:rPr>
                <w:rFonts w:cstheme="minorHAnsi"/>
              </w:rPr>
              <w:t>he condition of the project (*Uni</w:t>
            </w:r>
            <w:r w:rsidR="005727F4">
              <w:rPr>
                <w:rFonts w:cstheme="minorHAnsi"/>
              </w:rPr>
              <w:t>que Values)</w:t>
            </w:r>
          </w:p>
        </w:tc>
      </w:tr>
      <w:tr w:rsidR="00E25EC0" w14:paraId="0CADDB7A" w14:textId="77777777" w:rsidTr="00C63E73">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712" w:type="dxa"/>
          </w:tcPr>
          <w:p w14:paraId="53B3E9D7" w14:textId="0CC9F065" w:rsidR="00E25EC0" w:rsidRDefault="005727F4" w:rsidP="005E389F">
            <w:pPr>
              <w:ind w:firstLine="0"/>
              <w:jc w:val="both"/>
              <w:rPr>
                <w:rFonts w:cstheme="minorHAnsi"/>
              </w:rPr>
            </w:pPr>
            <w:r>
              <w:rPr>
                <w:rFonts w:cstheme="minorHAnsi"/>
              </w:rPr>
              <w:t xml:space="preserve">Backers </w:t>
            </w:r>
          </w:p>
        </w:tc>
        <w:tc>
          <w:tcPr>
            <w:tcW w:w="4712" w:type="dxa"/>
            <w:tcBorders>
              <w:top w:val="single" w:sz="4" w:space="0" w:color="auto"/>
              <w:bottom w:val="single" w:sz="4" w:space="0" w:color="auto"/>
            </w:tcBorders>
          </w:tcPr>
          <w:p w14:paraId="381EB260" w14:textId="0EE91C2D" w:rsidR="00E25EC0" w:rsidRDefault="005727F4"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Number of people that support the project </w:t>
            </w:r>
            <w:r w:rsidR="006A2DBC">
              <w:rPr>
                <w:rFonts w:cstheme="minorHAnsi"/>
              </w:rPr>
              <w:t xml:space="preserve">by given it money(pledge). </w:t>
            </w:r>
          </w:p>
        </w:tc>
      </w:tr>
      <w:tr w:rsidR="00E25EC0" w14:paraId="3FEFB6C2"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04C99F8E" w14:textId="601F9A9E" w:rsidR="00E25EC0" w:rsidRDefault="006A2DBC" w:rsidP="005E389F">
            <w:pPr>
              <w:ind w:firstLine="0"/>
              <w:jc w:val="both"/>
              <w:rPr>
                <w:rFonts w:cstheme="minorHAnsi"/>
              </w:rPr>
            </w:pPr>
            <w:r>
              <w:rPr>
                <w:rFonts w:cstheme="minorHAnsi"/>
              </w:rPr>
              <w:t>Country</w:t>
            </w:r>
          </w:p>
        </w:tc>
        <w:tc>
          <w:tcPr>
            <w:tcW w:w="4712" w:type="dxa"/>
            <w:tcBorders>
              <w:top w:val="single" w:sz="4" w:space="0" w:color="auto"/>
              <w:bottom w:val="single" w:sz="4" w:space="0" w:color="auto"/>
            </w:tcBorders>
          </w:tcPr>
          <w:p w14:paraId="45FAC1F5" w14:textId="10548FD1" w:rsidR="00E25EC0" w:rsidRDefault="007A1A25"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Most money pledged from which country.</w:t>
            </w:r>
          </w:p>
        </w:tc>
      </w:tr>
      <w:tr w:rsidR="00E25EC0" w14:paraId="472DA8F3" w14:textId="77777777" w:rsidTr="00C63E73">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712" w:type="dxa"/>
          </w:tcPr>
          <w:p w14:paraId="6A4319C0" w14:textId="7F25F851" w:rsidR="00E25EC0" w:rsidRDefault="002A1EBF" w:rsidP="005E389F">
            <w:pPr>
              <w:ind w:firstLine="0"/>
              <w:jc w:val="both"/>
              <w:rPr>
                <w:rFonts w:cstheme="minorHAnsi"/>
              </w:rPr>
            </w:pPr>
            <w:r>
              <w:rPr>
                <w:rFonts w:cstheme="minorHAnsi"/>
              </w:rPr>
              <w:t xml:space="preserve">USD pledged </w:t>
            </w:r>
          </w:p>
        </w:tc>
        <w:tc>
          <w:tcPr>
            <w:tcW w:w="4712" w:type="dxa"/>
            <w:tcBorders>
              <w:top w:val="single" w:sz="4" w:space="0" w:color="auto"/>
              <w:bottom w:val="single" w:sz="4" w:space="0" w:color="auto"/>
            </w:tcBorders>
          </w:tcPr>
          <w:p w14:paraId="2B3FBC75" w14:textId="1C89BB18" w:rsidR="00E25EC0" w:rsidRDefault="002A1EBF" w:rsidP="005E389F">
            <w:pPr>
              <w:ind w:firstLine="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Amount of money pledged </w:t>
            </w:r>
            <w:r w:rsidR="00335B3C">
              <w:rPr>
                <w:rFonts w:cstheme="minorHAnsi"/>
              </w:rPr>
              <w:t xml:space="preserve">in </w:t>
            </w:r>
            <w:proofErr w:type="spellStart"/>
            <w:r w:rsidR="00335B3C">
              <w:rPr>
                <w:rFonts w:cstheme="minorHAnsi"/>
              </w:rPr>
              <w:t>usd</w:t>
            </w:r>
            <w:proofErr w:type="spellEnd"/>
            <w:r w:rsidR="00335B3C">
              <w:rPr>
                <w:rFonts w:cstheme="minorHAnsi"/>
              </w:rPr>
              <w:t xml:space="preserve">. </w:t>
            </w:r>
          </w:p>
        </w:tc>
      </w:tr>
      <w:tr w:rsidR="00E25EC0" w14:paraId="4F57D4B8" w14:textId="77777777" w:rsidTr="00C63E73">
        <w:trPr>
          <w:trHeight w:val="351"/>
        </w:trPr>
        <w:tc>
          <w:tcPr>
            <w:cnfStyle w:val="001000000000" w:firstRow="0" w:lastRow="0" w:firstColumn="1" w:lastColumn="0" w:oddVBand="0" w:evenVBand="0" w:oddHBand="0" w:evenHBand="0" w:firstRowFirstColumn="0" w:firstRowLastColumn="0" w:lastRowFirstColumn="0" w:lastRowLastColumn="0"/>
            <w:tcW w:w="4712" w:type="dxa"/>
          </w:tcPr>
          <w:p w14:paraId="3DB740F4" w14:textId="77777777" w:rsidR="00E25EC0" w:rsidRDefault="00E25EC0" w:rsidP="005E389F">
            <w:pPr>
              <w:ind w:firstLine="0"/>
              <w:jc w:val="both"/>
              <w:rPr>
                <w:rFonts w:cstheme="minorHAnsi"/>
              </w:rPr>
            </w:pPr>
          </w:p>
        </w:tc>
        <w:tc>
          <w:tcPr>
            <w:tcW w:w="4712" w:type="dxa"/>
            <w:tcBorders>
              <w:top w:val="single" w:sz="4" w:space="0" w:color="auto"/>
              <w:bottom w:val="single" w:sz="4" w:space="0" w:color="auto"/>
            </w:tcBorders>
          </w:tcPr>
          <w:p w14:paraId="3A439FD7" w14:textId="77777777" w:rsidR="00E25EC0" w:rsidRDefault="00E25EC0" w:rsidP="005E389F">
            <w:pPr>
              <w:ind w:firstLine="0"/>
              <w:jc w:val="both"/>
              <w:cnfStyle w:val="000000000000" w:firstRow="0" w:lastRow="0" w:firstColumn="0" w:lastColumn="0" w:oddVBand="0" w:evenVBand="0" w:oddHBand="0" w:evenHBand="0" w:firstRowFirstColumn="0" w:firstRowLastColumn="0" w:lastRowFirstColumn="0" w:lastRowLastColumn="0"/>
              <w:rPr>
                <w:rFonts w:cstheme="minorHAnsi"/>
              </w:rPr>
            </w:pPr>
          </w:p>
        </w:tc>
      </w:tr>
    </w:tbl>
    <w:p w14:paraId="69B1B9E5" w14:textId="4556437E" w:rsidR="00C33035" w:rsidRDefault="00C33035" w:rsidP="005E389F">
      <w:pPr>
        <w:ind w:firstLine="0"/>
        <w:jc w:val="both"/>
        <w:rPr>
          <w:rFonts w:asciiTheme="majorHAnsi" w:eastAsiaTheme="majorEastAsia" w:hAnsiTheme="majorHAnsi" w:cstheme="majorBidi"/>
          <w:b/>
          <w:bCs/>
        </w:rPr>
      </w:pPr>
    </w:p>
    <w:p w14:paraId="00767E38" w14:textId="1968220D" w:rsidR="0089746A" w:rsidRDefault="00C63E73" w:rsidP="005E389F">
      <w:pPr>
        <w:ind w:firstLine="0"/>
        <w:jc w:val="both"/>
        <w:rPr>
          <w:rFonts w:cstheme="minorHAnsi"/>
        </w:rPr>
      </w:pPr>
      <w:r w:rsidRPr="0089746A">
        <w:rPr>
          <w:rFonts w:asciiTheme="majorHAnsi" w:eastAsiaTheme="majorEastAsia" w:hAnsiTheme="majorHAnsi" w:cstheme="majorBidi"/>
          <w:b/>
          <w:bCs/>
          <w:noProof/>
        </w:rPr>
        <mc:AlternateContent>
          <mc:Choice Requires="wps">
            <w:drawing>
              <wp:anchor distT="45720" distB="45720" distL="114300" distR="114300" simplePos="0" relativeHeight="251669514" behindDoc="0" locked="0" layoutInCell="1" allowOverlap="1" wp14:anchorId="36429FE5" wp14:editId="21BD769B">
                <wp:simplePos x="0" y="0"/>
                <wp:positionH relativeFrom="column">
                  <wp:posOffset>1238250</wp:posOffset>
                </wp:positionH>
                <wp:positionV relativeFrom="paragraph">
                  <wp:posOffset>13335</wp:posOffset>
                </wp:positionV>
                <wp:extent cx="3320415"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F0991" w14:textId="1ACB2D77" w:rsidR="0089746A" w:rsidRPr="0089746A" w:rsidRDefault="0089746A" w:rsidP="003C1727">
                            <w:pPr>
                              <w:spacing w:line="240" w:lineRule="auto"/>
                              <w:ind w:firstLine="0"/>
                              <w:jc w:val="center"/>
                              <w:rPr>
                                <w:i/>
                                <w:sz w:val="22"/>
                              </w:rPr>
                            </w:pPr>
                            <w:r w:rsidRPr="0089746A">
                              <w:rPr>
                                <w:i/>
                                <w:sz w:val="22"/>
                              </w:rPr>
                              <w:t>Figure 1: Table illustrating different columns in the dataset and brief description of their significance.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429FE5" id="_x0000_t202" coordsize="21600,21600" o:spt="202" path="m,l,21600r21600,l21600,xe">
                <v:stroke joinstyle="miter"/>
                <v:path gradientshapeok="t" o:connecttype="rect"/>
              </v:shapetype>
              <v:shape id="Text Box 2" o:spid="_x0000_s1026" type="#_x0000_t202" style="position:absolute;left:0;text-align:left;margin-left:97.5pt;margin-top:1.05pt;width:261.45pt;height:110.6pt;z-index:25166951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" filled="f" stroked="f">
                <v:textbox style="mso-fit-shape-to-text:t">
                  <w:txbxContent>
                    <w:p w14:paraId="214F0991" w14:textId="1ACB2D77" w:rsidR="0089746A" w:rsidRPr="0089746A" w:rsidRDefault="0089746A" w:rsidP="003C1727">
                      <w:pPr>
                        <w:spacing w:line="240" w:lineRule="auto"/>
                        <w:ind w:firstLine="0"/>
                        <w:jc w:val="center"/>
                        <w:rPr>
                          <w:i/>
                          <w:sz w:val="22"/>
                        </w:rPr>
                      </w:pPr>
                      <w:r w:rsidRPr="0089746A">
                        <w:rPr>
                          <w:i/>
                          <w:sz w:val="22"/>
                        </w:rPr>
                        <w:t>Figure 1: Table illustrating different columns in the dataset and brief description of their significance.</w:t>
                      </w:r>
                    </w:p>
                  </w:txbxContent>
                </v:textbox>
                <w10:wrap type="square"/>
              </v:shape>
            </w:pict>
          </mc:Fallback>
        </mc:AlternateContent>
      </w:r>
    </w:p>
    <w:p w14:paraId="6F59BB6C" w14:textId="77777777" w:rsidR="0089746A" w:rsidRDefault="0089746A" w:rsidP="005E389F">
      <w:pPr>
        <w:ind w:firstLine="0"/>
        <w:jc w:val="both"/>
        <w:rPr>
          <w:rFonts w:cstheme="minorHAnsi"/>
        </w:rPr>
      </w:pPr>
    </w:p>
    <w:p w14:paraId="501D7645" w14:textId="36BBB16D" w:rsidR="00383450" w:rsidRDefault="00B16683" w:rsidP="005E389F">
      <w:pPr>
        <w:ind w:firstLine="0"/>
        <w:jc w:val="both"/>
        <w:rPr>
          <w:rFonts w:cstheme="minorHAnsi"/>
        </w:rPr>
      </w:pPr>
      <w:r w:rsidRPr="00B16683">
        <w:rPr>
          <w:rFonts w:cstheme="minorHAnsi"/>
        </w:rPr>
        <w:lastRenderedPageBreak/>
        <w:t xml:space="preserve">With over </w:t>
      </w:r>
      <w:r w:rsidR="00636F5B">
        <w:rPr>
          <w:rFonts w:cstheme="minorHAnsi"/>
        </w:rPr>
        <w:t>Thirty-Seven</w:t>
      </w:r>
      <w:r w:rsidR="005F792D">
        <w:rPr>
          <w:rFonts w:cstheme="minorHAnsi"/>
        </w:rPr>
        <w:t xml:space="preserve"> </w:t>
      </w:r>
      <w:r w:rsidR="00921029">
        <w:rPr>
          <w:rFonts w:cstheme="minorHAnsi"/>
        </w:rPr>
        <w:t xml:space="preserve">Thousand </w:t>
      </w:r>
      <w:r w:rsidR="008D7BEB">
        <w:rPr>
          <w:rFonts w:cstheme="minorHAnsi"/>
        </w:rPr>
        <w:t>Kickstarter projects collected the m</w:t>
      </w:r>
      <w:r w:rsidR="00C658EF">
        <w:rPr>
          <w:rFonts w:cstheme="minorHAnsi"/>
        </w:rPr>
        <w:t xml:space="preserve">ain categories were narrowed out to be 15, some of them being </w:t>
      </w:r>
      <w:r w:rsidR="00D858DF">
        <w:rPr>
          <w:rFonts w:cstheme="minorHAnsi"/>
        </w:rPr>
        <w:t xml:space="preserve">Film &amp; Video, Music, Technology etc. </w:t>
      </w:r>
    </w:p>
    <w:p w14:paraId="021B9E54" w14:textId="7E4E6AA3" w:rsidR="000A61BB" w:rsidRDefault="002D53BD" w:rsidP="005E389F">
      <w:pPr>
        <w:ind w:firstLine="0"/>
        <w:jc w:val="both"/>
        <w:rPr>
          <w:rFonts w:cstheme="minorHAnsi"/>
        </w:rPr>
      </w:pPr>
      <w:r>
        <w:rPr>
          <w:rFonts w:cstheme="minorHAnsi"/>
        </w:rPr>
        <w:t xml:space="preserve">Keeping this in mind </w:t>
      </w:r>
      <w:r w:rsidR="00132CF8">
        <w:rPr>
          <w:rFonts w:cstheme="minorHAnsi"/>
        </w:rPr>
        <w:t xml:space="preserve">some of our key </w:t>
      </w:r>
      <w:r w:rsidR="00AE33AA">
        <w:rPr>
          <w:rFonts w:cstheme="minorHAnsi"/>
        </w:rPr>
        <w:t xml:space="preserve">points to research </w:t>
      </w:r>
      <w:r w:rsidR="00FA520B">
        <w:rPr>
          <w:rFonts w:cstheme="minorHAnsi"/>
        </w:rPr>
        <w:t xml:space="preserve">were: </w:t>
      </w:r>
    </w:p>
    <w:p w14:paraId="3BA3DB03" w14:textId="327FE99E" w:rsidR="00FA520B" w:rsidRDefault="00FA520B" w:rsidP="005E389F">
      <w:pPr>
        <w:pStyle w:val="ListParagraph"/>
        <w:numPr>
          <w:ilvl w:val="0"/>
          <w:numId w:val="16"/>
        </w:numPr>
        <w:jc w:val="both"/>
        <w:rPr>
          <w:rFonts w:cstheme="minorHAnsi"/>
        </w:rPr>
      </w:pPr>
      <w:r>
        <w:rPr>
          <w:rFonts w:cstheme="minorHAnsi"/>
        </w:rPr>
        <w:t xml:space="preserve">Analyzing the </w:t>
      </w:r>
      <w:r w:rsidR="00D55F69">
        <w:rPr>
          <w:rFonts w:cstheme="minorHAnsi"/>
        </w:rPr>
        <w:t>Kic</w:t>
      </w:r>
      <w:r w:rsidR="00B31C47">
        <w:rPr>
          <w:rFonts w:cstheme="minorHAnsi"/>
        </w:rPr>
        <w:t xml:space="preserve">kstarter Projects to find most popular categories, </w:t>
      </w:r>
      <w:r w:rsidR="003B34AA">
        <w:rPr>
          <w:rFonts w:cstheme="minorHAnsi"/>
        </w:rPr>
        <w:t xml:space="preserve">how </w:t>
      </w:r>
      <w:r w:rsidR="00BC64FE">
        <w:rPr>
          <w:rFonts w:cstheme="minorHAnsi"/>
        </w:rPr>
        <w:t xml:space="preserve">much money each of the </w:t>
      </w:r>
      <w:r w:rsidR="008E7DA8">
        <w:rPr>
          <w:rFonts w:cstheme="minorHAnsi"/>
        </w:rPr>
        <w:t>categories generates</w:t>
      </w:r>
      <w:r w:rsidR="001C2F9A">
        <w:rPr>
          <w:rFonts w:cstheme="minorHAnsi"/>
        </w:rPr>
        <w:t xml:space="preserve">, success rates and time it usually takes to </w:t>
      </w:r>
      <w:r w:rsidR="009E7F4E">
        <w:rPr>
          <w:rFonts w:cstheme="minorHAnsi"/>
        </w:rPr>
        <w:t xml:space="preserve">trend. This would give a pretty good estimate to predict future </w:t>
      </w:r>
      <w:r w:rsidR="00564837">
        <w:rPr>
          <w:rFonts w:cstheme="minorHAnsi"/>
        </w:rPr>
        <w:t>project</w:t>
      </w:r>
      <w:r w:rsidR="006F0241">
        <w:rPr>
          <w:rFonts w:cstheme="minorHAnsi"/>
        </w:rPr>
        <w:t>s</w:t>
      </w:r>
      <w:r w:rsidR="00564837">
        <w:rPr>
          <w:rFonts w:cstheme="minorHAnsi"/>
        </w:rPr>
        <w:t xml:space="preserve"> success. </w:t>
      </w:r>
    </w:p>
    <w:p w14:paraId="5EEE6DB5" w14:textId="5ED3BBA3" w:rsidR="00BC21BC" w:rsidRDefault="00564837" w:rsidP="005E389F">
      <w:pPr>
        <w:pStyle w:val="ListParagraph"/>
        <w:numPr>
          <w:ilvl w:val="0"/>
          <w:numId w:val="16"/>
        </w:numPr>
        <w:jc w:val="both"/>
        <w:rPr>
          <w:rFonts w:cstheme="minorHAnsi"/>
        </w:rPr>
      </w:pPr>
      <w:r>
        <w:rPr>
          <w:rFonts w:cstheme="minorHAnsi"/>
        </w:rPr>
        <w:t>Analyzing Kickstarter as a crowdfunding</w:t>
      </w:r>
      <w:r w:rsidR="006C2272">
        <w:rPr>
          <w:rFonts w:cstheme="minorHAnsi"/>
        </w:rPr>
        <w:t xml:space="preserve"> company to get a</w:t>
      </w:r>
      <w:r w:rsidR="003437FA">
        <w:rPr>
          <w:rFonts w:cstheme="minorHAnsi"/>
        </w:rPr>
        <w:t xml:space="preserve"> better understanding </w:t>
      </w:r>
      <w:r w:rsidR="002E3DF6">
        <w:rPr>
          <w:rFonts w:cstheme="minorHAnsi"/>
        </w:rPr>
        <w:t xml:space="preserve">if this is the way to go </w:t>
      </w:r>
      <w:r w:rsidR="00C274CC">
        <w:rPr>
          <w:rFonts w:cstheme="minorHAnsi"/>
        </w:rPr>
        <w:t>for entrepreneurs</w:t>
      </w:r>
      <w:r w:rsidR="002147E2">
        <w:rPr>
          <w:rFonts w:cstheme="minorHAnsi"/>
        </w:rPr>
        <w:t>.</w:t>
      </w:r>
    </w:p>
    <w:p w14:paraId="6A77BBB5" w14:textId="3BBEC454" w:rsidR="00600A42" w:rsidRDefault="00600A42" w:rsidP="00E34B2A">
      <w:pPr>
        <w:pStyle w:val="Heading1"/>
      </w:pPr>
    </w:p>
    <w:p w14:paraId="5FCBD72D" w14:textId="716D8C5E" w:rsidR="004020AB" w:rsidRDefault="00214DE3" w:rsidP="00E34B2A">
      <w:pPr>
        <w:pStyle w:val="Heading1"/>
      </w:pPr>
      <w:r>
        <w:t xml:space="preserve">Analyzing </w:t>
      </w:r>
      <w:r w:rsidR="004020AB">
        <w:t xml:space="preserve">Kickstarter Projects </w:t>
      </w:r>
    </w:p>
    <w:p w14:paraId="1C0DD0ED" w14:textId="2A9B3627" w:rsidR="00BD55BE" w:rsidRDefault="00AD64B4" w:rsidP="005E389F">
      <w:pPr>
        <w:ind w:firstLine="0"/>
        <w:jc w:val="both"/>
      </w:pPr>
      <w:r>
        <w:rPr>
          <w:noProof/>
        </w:rPr>
        <w:drawing>
          <wp:anchor distT="0" distB="0" distL="114300" distR="114300" simplePos="0" relativeHeight="251670538" behindDoc="0" locked="0" layoutInCell="1" allowOverlap="1" wp14:anchorId="29BE59B6" wp14:editId="1F792CCB">
            <wp:simplePos x="0" y="0"/>
            <wp:positionH relativeFrom="margin">
              <wp:align>left</wp:align>
            </wp:positionH>
            <wp:positionV relativeFrom="paragraph">
              <wp:posOffset>1361440</wp:posOffset>
            </wp:positionV>
            <wp:extent cx="4848225" cy="33604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33" t="34188" r="46670" b="24501"/>
                    <a:stretch/>
                  </pic:blipFill>
                  <pic:spPr bwMode="auto">
                    <a:xfrm>
                      <a:off x="0" y="0"/>
                      <a:ext cx="4848225" cy="3360410"/>
                    </a:xfrm>
                    <a:prstGeom prst="rect">
                      <a:avLst/>
                    </a:prstGeom>
                    <a:ln>
                      <a:noFill/>
                    </a:ln>
                    <a:extLst>
                      <a:ext uri="{53640926-AAD7-44D8-BBD7-CCE9431645EC}">
                        <a14:shadowObscured xmlns:a14="http://schemas.microsoft.com/office/drawing/2010/main"/>
                      </a:ext>
                    </a:extLst>
                  </pic:spPr>
                </pic:pic>
              </a:graphicData>
            </a:graphic>
          </wp:anchor>
        </w:drawing>
      </w:r>
      <w:r w:rsidR="00F67A61">
        <w:t xml:space="preserve">On initial inspection of </w:t>
      </w:r>
      <w:r w:rsidR="00AD2D06">
        <w:t>data,</w:t>
      </w:r>
      <w:r w:rsidR="00F67A61">
        <w:t xml:space="preserve"> we find that the </w:t>
      </w:r>
      <w:r w:rsidR="008E5045">
        <w:t xml:space="preserve">Film &amp;Video </w:t>
      </w:r>
      <w:r w:rsidR="00F155E8">
        <w:t xml:space="preserve">as a main category </w:t>
      </w:r>
      <w:r w:rsidR="008E5045">
        <w:t>have the m</w:t>
      </w:r>
      <w:r w:rsidR="004F03CA">
        <w:t xml:space="preserve">aximum number of projects with approximately </w:t>
      </w:r>
      <w:r w:rsidR="00AD2D06">
        <w:t>Sixty-Four</w:t>
      </w:r>
      <w:r w:rsidR="00CA33C6">
        <w:t xml:space="preserve"> Thousand</w:t>
      </w:r>
      <w:r w:rsidR="00EC0DA0">
        <w:t xml:space="preserve"> Projects</w:t>
      </w:r>
      <w:r w:rsidR="001C7DCD">
        <w:t xml:space="preserve"> with </w:t>
      </w:r>
      <w:r w:rsidR="00E432BF">
        <w:t>Music following very closely with</w:t>
      </w:r>
      <w:r w:rsidR="003A2516">
        <w:t xml:space="preserve"> almost</w:t>
      </w:r>
      <w:r w:rsidR="00E432BF">
        <w:t xml:space="preserve"> </w:t>
      </w:r>
      <w:r w:rsidR="004B32BC">
        <w:t>Fifty-Two</w:t>
      </w:r>
      <w:r w:rsidR="00E432BF">
        <w:t xml:space="preserve"> Thousand</w:t>
      </w:r>
      <w:r w:rsidR="003A2516">
        <w:t xml:space="preserve"> </w:t>
      </w:r>
      <w:r w:rsidR="009551A4">
        <w:t>Projects</w:t>
      </w:r>
      <w:r w:rsidR="00E432BF">
        <w:t>.</w:t>
      </w:r>
      <w:r w:rsidR="00DA4FDE">
        <w:t xml:space="preserve"> </w:t>
      </w:r>
      <w:r w:rsidR="00D56230">
        <w:t xml:space="preserve">To our surprise this popularity doesn’t hold </w:t>
      </w:r>
      <w:r w:rsidR="00595C53">
        <w:t xml:space="preserve">up when we compare the main categories to its success rate. </w:t>
      </w:r>
    </w:p>
    <w:p w14:paraId="3A5FD47D" w14:textId="451AA791" w:rsidR="009551A4" w:rsidRDefault="00AD64B4" w:rsidP="005E389F">
      <w:pPr>
        <w:ind w:firstLine="0"/>
        <w:jc w:val="both"/>
      </w:pPr>
      <w:r>
        <w:rPr>
          <w:noProof/>
        </w:rPr>
        <mc:AlternateContent>
          <mc:Choice Requires="wps">
            <w:drawing>
              <wp:anchor distT="45720" distB="45720" distL="114300" distR="114300" simplePos="0" relativeHeight="251658250" behindDoc="0" locked="0" layoutInCell="1" allowOverlap="1" wp14:anchorId="432DC164" wp14:editId="269E06A4">
                <wp:simplePos x="0" y="0"/>
                <wp:positionH relativeFrom="margin">
                  <wp:align>right</wp:align>
                </wp:positionH>
                <wp:positionV relativeFrom="paragraph">
                  <wp:posOffset>951230</wp:posOffset>
                </wp:positionV>
                <wp:extent cx="1085850" cy="1404620"/>
                <wp:effectExtent l="0" t="0" r="0" b="6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3E6A9" w14:textId="720A938B" w:rsidR="00383450" w:rsidRDefault="0082416A" w:rsidP="003C1727">
                            <w:pPr>
                              <w:spacing w:line="240" w:lineRule="auto"/>
                              <w:ind w:firstLine="0"/>
                              <w:jc w:val="center"/>
                            </w:pPr>
                            <w:r w:rsidRPr="00383450">
                              <w:rPr>
                                <w:i/>
                                <w:sz w:val="22"/>
                              </w:rPr>
                              <w:t>Figure 2: Illustrating the number of projects in each main category.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DC164" id="_x0000_s1027" type="#_x0000_t202" style="position:absolute;left:0;text-align:left;margin-left:34.3pt;margin-top:74.9pt;width:85.5pt;height:110.6pt;z-index:25165825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" filled="f" stroked="f">
                <v:textbox style="mso-fit-shape-to-text:t">
                  <w:txbxContent>
                    <w:p w14:paraId="5F83E6A9" w14:textId="720A938B" w:rsidR="00383450" w:rsidRDefault="0082416A" w:rsidP="003C1727">
                      <w:pPr>
                        <w:spacing w:line="240" w:lineRule="auto"/>
                        <w:ind w:firstLine="0"/>
                        <w:jc w:val="center"/>
                      </w:pPr>
                      <w:r w:rsidRPr="00383450">
                        <w:rPr>
                          <w:i/>
                          <w:sz w:val="22"/>
                        </w:rPr>
                        <w:t>Figure 2: Illustrating the number of projects in each main category.</w:t>
                      </w:r>
                    </w:p>
                  </w:txbxContent>
                </v:textbox>
                <w10:wrap type="square" anchorx="margin"/>
              </v:shape>
            </w:pict>
          </mc:Fallback>
        </mc:AlternateContent>
      </w:r>
    </w:p>
    <w:p w14:paraId="335F8E3A" w14:textId="77777777" w:rsidR="003D4C31" w:rsidRDefault="003D4C31" w:rsidP="00CF63B2">
      <w:pPr>
        <w:ind w:firstLine="0"/>
        <w:jc w:val="both"/>
      </w:pPr>
    </w:p>
    <w:p w14:paraId="7921B364" w14:textId="77777777" w:rsidR="003D4C31" w:rsidRDefault="003D4C31" w:rsidP="00CF63B2">
      <w:pPr>
        <w:ind w:firstLine="0"/>
        <w:jc w:val="both"/>
      </w:pPr>
    </w:p>
    <w:p w14:paraId="22E36617" w14:textId="77777777" w:rsidR="003D4C31" w:rsidRDefault="003D4C31" w:rsidP="00CF63B2">
      <w:pPr>
        <w:ind w:firstLine="0"/>
        <w:jc w:val="both"/>
      </w:pPr>
    </w:p>
    <w:p w14:paraId="38864B5A" w14:textId="77777777" w:rsidR="003D4C31" w:rsidRDefault="003D4C31" w:rsidP="00CF63B2">
      <w:pPr>
        <w:ind w:firstLine="0"/>
        <w:jc w:val="both"/>
      </w:pPr>
    </w:p>
    <w:p w14:paraId="553B7D7D" w14:textId="77777777" w:rsidR="003D4C31" w:rsidRDefault="003D4C31" w:rsidP="00CF63B2">
      <w:pPr>
        <w:ind w:firstLine="0"/>
        <w:jc w:val="both"/>
      </w:pPr>
    </w:p>
    <w:p w14:paraId="1F4F47F1" w14:textId="77777777" w:rsidR="00147D58" w:rsidRDefault="00147D58" w:rsidP="00A54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pPr>
      <w:r>
        <w:lastRenderedPageBreak/>
        <w:t>State of projects when the data was recorded can be divided into Successful, Failed, Canceled,</w:t>
      </w:r>
    </w:p>
    <w:p w14:paraId="3F87B401" w14:textId="77777777" w:rsidR="00147D58" w:rsidRDefault="00147D58" w:rsidP="00A54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pPr>
      <w:r>
        <w:t>Live, Suspended and Undefined. So, when we compare projects with their success rate, we find</w:t>
      </w:r>
    </w:p>
    <w:p w14:paraId="541160D4" w14:textId="68A3B514" w:rsidR="00147D58" w:rsidRDefault="00147D58" w:rsidP="00A54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pPr>
      <w:r>
        <w:t>that the most successful categories are Dance with 62 % success rate and Theater with around 59 %</w:t>
      </w:r>
    </w:p>
    <w:p w14:paraId="6E61728A" w14:textId="785415B6" w:rsidR="00E13876" w:rsidRPr="00A5416D" w:rsidRDefault="00A5416D" w:rsidP="00A54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pPr>
      <w:r>
        <w:rPr>
          <w:noProof/>
        </w:rPr>
        <w:drawing>
          <wp:anchor distT="0" distB="0" distL="114300" distR="114300" simplePos="0" relativeHeight="251658240" behindDoc="0" locked="0" layoutInCell="1" allowOverlap="1" wp14:anchorId="75EE176B" wp14:editId="55DC8599">
            <wp:simplePos x="0" y="0"/>
            <wp:positionH relativeFrom="margin">
              <wp:posOffset>-717550</wp:posOffset>
            </wp:positionH>
            <wp:positionV relativeFrom="margin">
              <wp:posOffset>1544586</wp:posOffset>
            </wp:positionV>
            <wp:extent cx="7315200" cy="5753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932" t="31054" r="35929" b="19373"/>
                    <a:stretch/>
                  </pic:blipFill>
                  <pic:spPr bwMode="auto">
                    <a:xfrm>
                      <a:off x="0" y="0"/>
                      <a:ext cx="7315200" cy="575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D58">
        <w:t>success rate.</w:t>
      </w:r>
    </w:p>
    <w:p w14:paraId="1D0833A5" w14:textId="14A4260A" w:rsidR="007473B8" w:rsidRPr="00E30989" w:rsidRDefault="007473B8" w:rsidP="005E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ourier New" w:eastAsia="Times New Roman" w:hAnsi="Courier New" w:cs="Courier New"/>
          <w:kern w:val="0"/>
          <w:sz w:val="20"/>
          <w:szCs w:val="20"/>
          <w:lang w:val="en-CA" w:eastAsia="en-CA"/>
        </w:rPr>
      </w:pPr>
    </w:p>
    <w:p w14:paraId="3325348C" w14:textId="7A387F98" w:rsidR="00636F5B" w:rsidRPr="00636F5B" w:rsidRDefault="00636F5B" w:rsidP="00E13876">
      <w:pPr>
        <w:ind w:firstLine="0"/>
        <w:rPr>
          <w:rFonts w:cstheme="minorHAnsi"/>
        </w:rPr>
      </w:pPr>
    </w:p>
    <w:p w14:paraId="0459593A" w14:textId="349DB81A" w:rsidR="00BD0258" w:rsidRDefault="00A5416D" w:rsidP="00E13876">
      <w:pPr>
        <w:ind w:firstLine="0"/>
      </w:pPr>
      <w:r>
        <w:rPr>
          <w:noProof/>
        </w:rPr>
        <mc:AlternateContent>
          <mc:Choice Requires="wps">
            <w:drawing>
              <wp:anchor distT="45720" distB="45720" distL="114300" distR="114300" simplePos="0" relativeHeight="251658247" behindDoc="0" locked="0" layoutInCell="1" allowOverlap="1" wp14:anchorId="1F98D7A8" wp14:editId="21AC89A6">
                <wp:simplePos x="0" y="0"/>
                <wp:positionH relativeFrom="margin">
                  <wp:align>center</wp:align>
                </wp:positionH>
                <wp:positionV relativeFrom="paragraph">
                  <wp:posOffset>2806</wp:posOffset>
                </wp:positionV>
                <wp:extent cx="3418205" cy="1404620"/>
                <wp:effectExtent l="0" t="0" r="0" b="63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44B" w14:textId="6DC9CEAC" w:rsidR="009D1F74" w:rsidRPr="009D1F74" w:rsidRDefault="009D1F74" w:rsidP="003C1727">
                            <w:pPr>
                              <w:spacing w:line="240" w:lineRule="auto"/>
                              <w:ind w:firstLine="0"/>
                              <w:jc w:val="center"/>
                              <w:rPr>
                                <w:i/>
                                <w:sz w:val="22"/>
                              </w:rPr>
                            </w:pPr>
                            <w:r w:rsidRPr="009D1F74">
                              <w:rPr>
                                <w:i/>
                                <w:sz w:val="22"/>
                              </w:rPr>
                              <w:t>Figure 3: Graph between main categories and state of the project expressing the percentage of success.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8D7A8" id="_x0000_s1028" type="#_x0000_t202" style="position:absolute;margin-left:0;margin-top:.2pt;width:269.15pt;height:110.6pt;z-index:251658247;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" filled="f" stroked="f">
                <v:textbox style="mso-fit-shape-to-text:t">
                  <w:txbxContent>
                    <w:p w14:paraId="11CD444B" w14:textId="6DC9CEAC" w:rsidR="009D1F74" w:rsidRPr="009D1F74" w:rsidRDefault="009D1F74" w:rsidP="003C1727">
                      <w:pPr>
                        <w:spacing w:line="240" w:lineRule="auto"/>
                        <w:ind w:firstLine="0"/>
                        <w:jc w:val="center"/>
                        <w:rPr>
                          <w:i/>
                          <w:sz w:val="22"/>
                        </w:rPr>
                      </w:pPr>
                      <w:r w:rsidRPr="009D1F74">
                        <w:rPr>
                          <w:i/>
                          <w:sz w:val="22"/>
                        </w:rPr>
                        <w:t>Figure 3: Graph between main categories and state of the project expressing the percentage of success.</w:t>
                      </w:r>
                    </w:p>
                  </w:txbxContent>
                </v:textbox>
                <w10:wrap type="square" anchorx="margin"/>
              </v:shape>
            </w:pict>
          </mc:Fallback>
        </mc:AlternateContent>
      </w:r>
    </w:p>
    <w:p w14:paraId="186FF218" w14:textId="77777777" w:rsidR="00A5416D" w:rsidRDefault="00A5416D" w:rsidP="00E13876">
      <w:pPr>
        <w:ind w:firstLine="0"/>
      </w:pPr>
    </w:p>
    <w:p w14:paraId="3F169FAF" w14:textId="732974BA" w:rsidR="003900D0" w:rsidRDefault="000B32E2" w:rsidP="00E13876">
      <w:pPr>
        <w:ind w:firstLine="0"/>
      </w:pPr>
      <w:r w:rsidRPr="000B32E2">
        <w:t xml:space="preserve">To get an idea of how much time does it take to reach the goal amount of a project on Kickstarter a plot was made with taking into an account a new attribute created called duration. Duration is the time difference between the Launch date and the deadline date. Though this doesn’t give us an exact estimate in what time the goal was to reach as some projects gain more popularity than other, it gives us a pretty close approximation. Closing looking into </w:t>
      </w:r>
      <w:r w:rsidRPr="00F50BA6">
        <w:rPr>
          <w:i/>
        </w:rPr>
        <w:t>Figure 4</w:t>
      </w:r>
      <w:r w:rsidRPr="000B32E2">
        <w:t xml:space="preserve">, we see that most projects that are successful take about 5 – 60 days to achieve their goal with high accents on 30-day and 60-day marks. </w:t>
      </w:r>
    </w:p>
    <w:p w14:paraId="210480AB" w14:textId="70ADCA88" w:rsidR="003900D0" w:rsidRDefault="000B32E2" w:rsidP="00E13876">
      <w:pPr>
        <w:ind w:firstLine="0"/>
      </w:pPr>
      <w:r>
        <w:rPr>
          <w:noProof/>
        </w:rPr>
        <w:drawing>
          <wp:anchor distT="0" distB="0" distL="114300" distR="114300" simplePos="0" relativeHeight="251658248" behindDoc="0" locked="0" layoutInCell="1" allowOverlap="1" wp14:anchorId="7E6D4949" wp14:editId="689FCC25">
            <wp:simplePos x="0" y="0"/>
            <wp:positionH relativeFrom="margin">
              <wp:posOffset>87133</wp:posOffset>
            </wp:positionH>
            <wp:positionV relativeFrom="paragraph">
              <wp:posOffset>240444</wp:posOffset>
            </wp:positionV>
            <wp:extent cx="5476875" cy="42767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782" t="50997" r="50962" b="9971"/>
                    <a:stretch/>
                  </pic:blipFill>
                  <pic:spPr bwMode="auto">
                    <a:xfrm>
                      <a:off x="0" y="0"/>
                      <a:ext cx="5476875" cy="4276725"/>
                    </a:xfrm>
                    <a:prstGeom prst="rect">
                      <a:avLst/>
                    </a:prstGeom>
                    <a:ln>
                      <a:noFill/>
                    </a:ln>
                    <a:extLst>
                      <a:ext uri="{53640926-AAD7-44D8-BBD7-CCE9431645EC}">
                        <a14:shadowObscured xmlns:a14="http://schemas.microsoft.com/office/drawing/2010/main"/>
                      </a:ext>
                    </a:extLst>
                  </pic:spPr>
                </pic:pic>
              </a:graphicData>
            </a:graphic>
          </wp:anchor>
        </w:drawing>
      </w:r>
    </w:p>
    <w:p w14:paraId="7C8D95E1" w14:textId="77777777" w:rsidR="00BD0258" w:rsidRDefault="00BD0258" w:rsidP="00E13876">
      <w:pPr>
        <w:ind w:firstLine="0"/>
      </w:pPr>
    </w:p>
    <w:p w14:paraId="4CD82B76" w14:textId="563FAD81" w:rsidR="004B4FA2" w:rsidRDefault="000B32E2" w:rsidP="00E13876">
      <w:pPr>
        <w:ind w:firstLine="0"/>
      </w:pPr>
      <w:r>
        <w:rPr>
          <w:noProof/>
        </w:rPr>
        <mc:AlternateContent>
          <mc:Choice Requires="wps">
            <w:drawing>
              <wp:anchor distT="45720" distB="45720" distL="114300" distR="114300" simplePos="0" relativeHeight="251658249" behindDoc="1" locked="0" layoutInCell="1" allowOverlap="1" wp14:anchorId="5E34CB7A" wp14:editId="63F00F7E">
                <wp:simplePos x="0" y="0"/>
                <wp:positionH relativeFrom="margin">
                  <wp:align>center</wp:align>
                </wp:positionH>
                <wp:positionV relativeFrom="paragraph">
                  <wp:posOffset>4043239</wp:posOffset>
                </wp:positionV>
                <wp:extent cx="2482215" cy="1404620"/>
                <wp:effectExtent l="0" t="0" r="0" b="6350"/>
                <wp:wrapTight wrapText="bothSides">
                  <wp:wrapPolygon edited="0">
                    <wp:start x="332" y="0"/>
                    <wp:lineTo x="332" y="20935"/>
                    <wp:lineTo x="21053" y="20935"/>
                    <wp:lineTo x="21053" y="0"/>
                    <wp:lineTo x="332"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9E61E9" w14:textId="64A3BEEE" w:rsidR="00D02C2F" w:rsidRPr="004C0276" w:rsidRDefault="00D02C2F" w:rsidP="003C1727">
                            <w:pPr>
                              <w:spacing w:line="240" w:lineRule="auto"/>
                              <w:ind w:firstLine="0"/>
                              <w:jc w:val="center"/>
                              <w:rPr>
                                <w:i/>
                                <w:sz w:val="22"/>
                              </w:rPr>
                            </w:pPr>
                            <w:r w:rsidRPr="004C0276">
                              <w:rPr>
                                <w:i/>
                                <w:sz w:val="22"/>
                              </w:rPr>
                              <w:t xml:space="preserve">Figure 4: </w:t>
                            </w:r>
                            <w:r w:rsidR="004C0276" w:rsidRPr="004C0276">
                              <w:rPr>
                                <w:i/>
                                <w:sz w:val="22"/>
                              </w:rPr>
                              <w:t>Scatterplot between</w:t>
                            </w:r>
                            <w:r w:rsidR="00EF2962">
                              <w:rPr>
                                <w:i/>
                                <w:sz w:val="22"/>
                              </w:rPr>
                              <w:t xml:space="preserve"> </w:t>
                            </w:r>
                            <w:r w:rsidR="004C0276" w:rsidRPr="004C0276">
                              <w:rPr>
                                <w:i/>
                                <w:sz w:val="22"/>
                              </w:rPr>
                              <w:t>Duration and Log10 of Goal.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4CB7A" id="_x0000_s1029" type="#_x0000_t202" style="position:absolute;margin-left:0;margin-top:318.35pt;width:195.45pt;height:110.6pt;z-index:-25165823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" filled="f" stroked="f">
                <v:textbox style="mso-fit-shape-to-text:t">
                  <w:txbxContent>
                    <w:p w14:paraId="419E61E9" w14:textId="64A3BEEE" w:rsidR="00D02C2F" w:rsidRPr="004C0276" w:rsidRDefault="00D02C2F" w:rsidP="003C1727">
                      <w:pPr>
                        <w:spacing w:line="240" w:lineRule="auto"/>
                        <w:ind w:firstLine="0"/>
                        <w:jc w:val="center"/>
                        <w:rPr>
                          <w:i/>
                          <w:sz w:val="22"/>
                        </w:rPr>
                      </w:pPr>
                      <w:r w:rsidRPr="004C0276">
                        <w:rPr>
                          <w:i/>
                          <w:sz w:val="22"/>
                        </w:rPr>
                        <w:t xml:space="preserve">Figure 4: </w:t>
                      </w:r>
                      <w:r w:rsidR="004C0276" w:rsidRPr="004C0276">
                        <w:rPr>
                          <w:i/>
                          <w:sz w:val="22"/>
                        </w:rPr>
                        <w:t>Scatterplot between</w:t>
                      </w:r>
                      <w:r w:rsidR="00EF2962">
                        <w:rPr>
                          <w:i/>
                          <w:sz w:val="22"/>
                        </w:rPr>
                        <w:t xml:space="preserve"> </w:t>
                      </w:r>
                      <w:r w:rsidR="004C0276" w:rsidRPr="004C0276">
                        <w:rPr>
                          <w:i/>
                          <w:sz w:val="22"/>
                        </w:rPr>
                        <w:t>Duration and Log10 of Goal.</w:t>
                      </w:r>
                    </w:p>
                  </w:txbxContent>
                </v:textbox>
                <w10:wrap type="tight" anchorx="margin"/>
              </v:shape>
            </w:pict>
          </mc:Fallback>
        </mc:AlternateContent>
      </w:r>
    </w:p>
    <w:p w14:paraId="6F954880" w14:textId="2A5D4EE3" w:rsidR="00B81EC0" w:rsidRDefault="000B32E2" w:rsidP="00E13876">
      <w:pPr>
        <w:ind w:firstLine="0"/>
      </w:pPr>
      <w:r>
        <w:rPr>
          <w:noProof/>
        </w:rPr>
        <w:lastRenderedPageBreak/>
        <w:drawing>
          <wp:anchor distT="0" distB="0" distL="114300" distR="114300" simplePos="0" relativeHeight="251662346" behindDoc="0" locked="0" layoutInCell="1" allowOverlap="1" wp14:anchorId="38949400" wp14:editId="64474BEA">
            <wp:simplePos x="0" y="0"/>
            <wp:positionH relativeFrom="margin">
              <wp:posOffset>-101738</wp:posOffset>
            </wp:positionH>
            <wp:positionV relativeFrom="paragraph">
              <wp:posOffset>2095307</wp:posOffset>
            </wp:positionV>
            <wp:extent cx="3128645" cy="3352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64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2E2">
        <w:t>Taking the same duration attribute, we can make a correlation plot with pledged-ratio (amount pledged divided by the goal amount). We find that the as it is the data shows an outlier where the duration is very high compared to the other values given us correlation value of 0.0004 which is quite low suggests no correlation (</w:t>
      </w:r>
      <w:r w:rsidRPr="00F50BA6">
        <w:rPr>
          <w:i/>
        </w:rPr>
        <w:t>Figure 5</w:t>
      </w:r>
      <w:r w:rsidRPr="000B32E2">
        <w:t>). On moving out the outliers by refining the data we find that we get a much better correlation value of 0.01 but still low to say that they are correlated in any way (</w:t>
      </w:r>
      <w:r w:rsidRPr="00F50BA6">
        <w:rPr>
          <w:i/>
        </w:rPr>
        <w:t>Figure 6</w:t>
      </w:r>
      <w:r w:rsidRPr="000B32E2">
        <w:t xml:space="preserve">). </w:t>
      </w:r>
    </w:p>
    <w:p w14:paraId="05A8D2B8" w14:textId="75A73843" w:rsidR="003900D0" w:rsidRDefault="00B04539" w:rsidP="00E13876">
      <w:pPr>
        <w:ind w:firstLine="0"/>
      </w:pPr>
      <w:r>
        <w:rPr>
          <w:noProof/>
        </w:rPr>
        <mc:AlternateContent>
          <mc:Choice Requires="wps">
            <w:drawing>
              <wp:anchor distT="45720" distB="45720" distL="114300" distR="114300" simplePos="0" relativeHeight="251665418" behindDoc="0" locked="0" layoutInCell="1" allowOverlap="1" wp14:anchorId="6DE51AD4" wp14:editId="6A909DF1">
                <wp:simplePos x="0" y="0"/>
                <wp:positionH relativeFrom="margin">
                  <wp:align>right</wp:align>
                </wp:positionH>
                <wp:positionV relativeFrom="paragraph">
                  <wp:posOffset>320040</wp:posOffset>
                </wp:positionV>
                <wp:extent cx="23609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DB60B" w14:textId="535D681C" w:rsidR="00297CC8" w:rsidRPr="00D7622C" w:rsidRDefault="00297CC8" w:rsidP="003C1727">
                            <w:pPr>
                              <w:spacing w:line="240" w:lineRule="auto"/>
                              <w:ind w:firstLine="0"/>
                              <w:jc w:val="center"/>
                              <w:rPr>
                                <w:i/>
                                <w:sz w:val="22"/>
                              </w:rPr>
                            </w:pPr>
                            <w:r w:rsidRPr="00D7622C">
                              <w:rPr>
                                <w:i/>
                                <w:sz w:val="22"/>
                              </w:rPr>
                              <w:t xml:space="preserve">Figure </w:t>
                            </w:r>
                            <w:r w:rsidR="00B04539" w:rsidRPr="00D7622C">
                              <w:rPr>
                                <w:i/>
                                <w:sz w:val="22"/>
                              </w:rPr>
                              <w:t xml:space="preserve">5: </w:t>
                            </w:r>
                            <w:r w:rsidR="00992C28" w:rsidRPr="00D7622C">
                              <w:rPr>
                                <w:i/>
                                <w:sz w:val="22"/>
                              </w:rPr>
                              <w:t xml:space="preserve">Correlation Scatterplot </w:t>
                            </w:r>
                            <w:r w:rsidR="00D7622C" w:rsidRPr="00D7622C">
                              <w:rPr>
                                <w:i/>
                                <w:sz w:val="22"/>
                              </w:rPr>
                              <w:t>between pledged-ratio and duration with outliers.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51AD4" id="_x0000_s1030" type="#_x0000_t202" style="position:absolute;margin-left:134.7pt;margin-top:25.2pt;width:185.9pt;height:110.6pt;z-index:25166541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" filled="f" stroked="f">
                <v:textbox style="mso-fit-shape-to-text:t">
                  <w:txbxContent>
                    <w:p w14:paraId="49FDB60B" w14:textId="535D681C" w:rsidR="00297CC8" w:rsidRPr="00D7622C" w:rsidRDefault="00297CC8" w:rsidP="003C1727">
                      <w:pPr>
                        <w:spacing w:line="240" w:lineRule="auto"/>
                        <w:ind w:firstLine="0"/>
                        <w:jc w:val="center"/>
                        <w:rPr>
                          <w:i/>
                          <w:sz w:val="22"/>
                        </w:rPr>
                      </w:pPr>
                      <w:r w:rsidRPr="00D7622C">
                        <w:rPr>
                          <w:i/>
                          <w:sz w:val="22"/>
                        </w:rPr>
                        <w:t xml:space="preserve">Figure </w:t>
                      </w:r>
                      <w:r w:rsidR="00B04539" w:rsidRPr="00D7622C">
                        <w:rPr>
                          <w:i/>
                          <w:sz w:val="22"/>
                        </w:rPr>
                        <w:t xml:space="preserve">5: </w:t>
                      </w:r>
                      <w:r w:rsidR="00992C28" w:rsidRPr="00D7622C">
                        <w:rPr>
                          <w:i/>
                          <w:sz w:val="22"/>
                        </w:rPr>
                        <w:t xml:space="preserve">Correlation Scatterplot </w:t>
                      </w:r>
                      <w:r w:rsidR="00D7622C" w:rsidRPr="00D7622C">
                        <w:rPr>
                          <w:i/>
                          <w:sz w:val="22"/>
                        </w:rPr>
                        <w:t>between pledged-ratio and duration with outliers.</w:t>
                      </w:r>
                    </w:p>
                  </w:txbxContent>
                </v:textbox>
                <w10:wrap type="square" anchorx="margin"/>
              </v:shape>
            </w:pict>
          </mc:Fallback>
        </mc:AlternateContent>
      </w:r>
    </w:p>
    <w:p w14:paraId="33D28130" w14:textId="5839C99A" w:rsidR="003900D0" w:rsidRDefault="003900D0" w:rsidP="00E13876">
      <w:pPr>
        <w:ind w:firstLine="0"/>
      </w:pPr>
    </w:p>
    <w:p w14:paraId="03F4C3FF" w14:textId="08CCFCF9" w:rsidR="00A50569" w:rsidRDefault="00A50569" w:rsidP="00E13876">
      <w:pPr>
        <w:ind w:firstLine="0"/>
      </w:pPr>
    </w:p>
    <w:p w14:paraId="5953317B" w14:textId="51DBE728" w:rsidR="00A50569" w:rsidRDefault="00A50569" w:rsidP="00E13876">
      <w:pPr>
        <w:ind w:firstLine="0"/>
      </w:pPr>
    </w:p>
    <w:p w14:paraId="36564B3B" w14:textId="382EF359" w:rsidR="00A50569" w:rsidRDefault="00A50569" w:rsidP="00E13876">
      <w:pPr>
        <w:ind w:firstLine="0"/>
      </w:pPr>
    </w:p>
    <w:p w14:paraId="7F94F121" w14:textId="4B4C67F5" w:rsidR="00A50569" w:rsidRDefault="00E148A3" w:rsidP="00E13876">
      <w:pPr>
        <w:ind w:firstLine="0"/>
      </w:pPr>
      <w:r>
        <w:rPr>
          <w:noProof/>
        </w:rPr>
        <w:drawing>
          <wp:anchor distT="0" distB="0" distL="114300" distR="114300" simplePos="0" relativeHeight="251663370" behindDoc="0" locked="0" layoutInCell="1" allowOverlap="1" wp14:anchorId="41768060" wp14:editId="2950AE62">
            <wp:simplePos x="0" y="0"/>
            <wp:positionH relativeFrom="margin">
              <wp:posOffset>2988860</wp:posOffset>
            </wp:positionH>
            <wp:positionV relativeFrom="paragraph">
              <wp:posOffset>401623</wp:posOffset>
            </wp:positionV>
            <wp:extent cx="3275462" cy="3618934"/>
            <wp:effectExtent l="0" t="0" r="127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462" cy="3618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C72F2" w14:textId="43345FCF" w:rsidR="00A50569" w:rsidRDefault="00A50569" w:rsidP="00E13876">
      <w:pPr>
        <w:ind w:firstLine="0"/>
      </w:pPr>
    </w:p>
    <w:p w14:paraId="7DFC7198" w14:textId="70067820" w:rsidR="00A50569" w:rsidRDefault="00A50569" w:rsidP="00E13876">
      <w:pPr>
        <w:ind w:firstLine="0"/>
      </w:pPr>
    </w:p>
    <w:p w14:paraId="5D37485C" w14:textId="61CA78A1" w:rsidR="00A50569" w:rsidRDefault="00A50569" w:rsidP="00E13876">
      <w:pPr>
        <w:ind w:firstLine="0"/>
      </w:pPr>
    </w:p>
    <w:p w14:paraId="246B0E23" w14:textId="2F82A3B6" w:rsidR="00A50569" w:rsidRDefault="004B4FA2" w:rsidP="00E13876">
      <w:pPr>
        <w:ind w:firstLine="0"/>
      </w:pPr>
      <w:r>
        <w:rPr>
          <w:noProof/>
        </w:rPr>
        <mc:AlternateContent>
          <mc:Choice Requires="wps">
            <w:drawing>
              <wp:anchor distT="45720" distB="45720" distL="114300" distR="114300" simplePos="0" relativeHeight="251667466" behindDoc="0" locked="0" layoutInCell="1" allowOverlap="1" wp14:anchorId="15DB020D" wp14:editId="2CE58E54">
                <wp:simplePos x="0" y="0"/>
                <wp:positionH relativeFrom="column">
                  <wp:posOffset>1104900</wp:posOffset>
                </wp:positionH>
                <wp:positionV relativeFrom="paragraph">
                  <wp:posOffset>173355</wp:posOffset>
                </wp:positionV>
                <wp:extent cx="141922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ACEBCF" w14:textId="02C89462" w:rsidR="00B04539" w:rsidRPr="00AA3DB4" w:rsidRDefault="00B04539" w:rsidP="00AA3DB4">
                            <w:pPr>
                              <w:spacing w:line="240" w:lineRule="auto"/>
                              <w:ind w:firstLine="0"/>
                              <w:rPr>
                                <w:i/>
                                <w:sz w:val="22"/>
                              </w:rPr>
                            </w:pPr>
                            <w:r w:rsidRPr="00AA3DB4">
                              <w:rPr>
                                <w:i/>
                                <w:sz w:val="22"/>
                              </w:rPr>
                              <w:t>Figure 6:</w:t>
                            </w:r>
                            <w:r w:rsidR="00D7622C" w:rsidRPr="00AA3DB4">
                              <w:rPr>
                                <w:i/>
                                <w:sz w:val="22"/>
                              </w:rPr>
                              <w:t xml:space="preserve"> Correlation Plot</w:t>
                            </w:r>
                            <w:r w:rsidR="005D4AE4" w:rsidRPr="00AA3DB4">
                              <w:rPr>
                                <w:i/>
                                <w:sz w:val="22"/>
                              </w:rPr>
                              <w:t xml:space="preserve"> between pledged-ratio and duration without outliers.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B020D" id="_x0000_s1031" type="#_x0000_t202" style="position:absolute;margin-left:87pt;margin-top:13.65pt;width:111.75pt;height:110.6pt;z-index:25166746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" filled="f" stroked="f">
                <v:textbox style="mso-fit-shape-to-text:t">
                  <w:txbxContent>
                    <w:p w14:paraId="1EACEBCF" w14:textId="02C89462" w:rsidR="00B04539" w:rsidRPr="00AA3DB4" w:rsidRDefault="00B04539" w:rsidP="00AA3DB4">
                      <w:pPr>
                        <w:spacing w:line="240" w:lineRule="auto"/>
                        <w:ind w:firstLine="0"/>
                        <w:rPr>
                          <w:i/>
                          <w:sz w:val="22"/>
                        </w:rPr>
                      </w:pPr>
                      <w:r w:rsidRPr="00AA3DB4">
                        <w:rPr>
                          <w:i/>
                          <w:sz w:val="22"/>
                        </w:rPr>
                        <w:t>Figure 6:</w:t>
                      </w:r>
                      <w:r w:rsidR="00D7622C" w:rsidRPr="00AA3DB4">
                        <w:rPr>
                          <w:i/>
                          <w:sz w:val="22"/>
                        </w:rPr>
                        <w:t xml:space="preserve"> Correlation Plot</w:t>
                      </w:r>
                      <w:r w:rsidR="005D4AE4" w:rsidRPr="00AA3DB4">
                        <w:rPr>
                          <w:i/>
                          <w:sz w:val="22"/>
                        </w:rPr>
                        <w:t xml:space="preserve"> between pledged-ratio and duration without outliers.</w:t>
                      </w:r>
                    </w:p>
                  </w:txbxContent>
                </v:textbox>
                <w10:wrap type="square"/>
              </v:shape>
            </w:pict>
          </mc:Fallback>
        </mc:AlternateContent>
      </w:r>
    </w:p>
    <w:p w14:paraId="32024245" w14:textId="2F005347" w:rsidR="00A50569" w:rsidRDefault="00A50569" w:rsidP="00E13876">
      <w:pPr>
        <w:ind w:firstLine="0"/>
      </w:pPr>
    </w:p>
    <w:p w14:paraId="0EF70692" w14:textId="56D18132" w:rsidR="00A50569" w:rsidRDefault="00A50569" w:rsidP="00E13876">
      <w:pPr>
        <w:ind w:firstLine="0"/>
      </w:pPr>
    </w:p>
    <w:p w14:paraId="32C4EB38" w14:textId="6F6115AE" w:rsidR="00A50569" w:rsidRDefault="00A50569" w:rsidP="00E13876">
      <w:pPr>
        <w:ind w:firstLine="0"/>
      </w:pPr>
    </w:p>
    <w:p w14:paraId="2C23855C" w14:textId="7ECDC703" w:rsidR="00A50569" w:rsidRDefault="00A50569" w:rsidP="00E13876">
      <w:pPr>
        <w:ind w:firstLine="0"/>
      </w:pPr>
    </w:p>
    <w:p w14:paraId="502249F1" w14:textId="77777777" w:rsidR="00EE3373" w:rsidRPr="00EE3373" w:rsidRDefault="00EE3373" w:rsidP="00EE3373">
      <w:pPr>
        <w:pStyle w:val="Heading1"/>
      </w:pPr>
      <w:r w:rsidRPr="00EE3373">
        <w:lastRenderedPageBreak/>
        <w:t xml:space="preserve">Analyzing Kickstarter Platform </w:t>
      </w:r>
    </w:p>
    <w:p w14:paraId="4E7B8395" w14:textId="77777777" w:rsidR="00EE3373" w:rsidRPr="00EE3373" w:rsidRDefault="00EE3373" w:rsidP="00EE3373">
      <w:pPr>
        <w:ind w:firstLine="0"/>
        <w:jc w:val="both"/>
        <w:rPr>
          <w:rFonts w:asciiTheme="majorHAnsi" w:eastAsiaTheme="majorEastAsia" w:hAnsiTheme="majorHAnsi" w:cstheme="majorBidi"/>
          <w:b/>
          <w:bCs/>
        </w:rPr>
      </w:pPr>
    </w:p>
    <w:p w14:paraId="331DE254" w14:textId="047F3A27" w:rsidR="008A7CD5" w:rsidRDefault="004E4604" w:rsidP="00EE3373">
      <w:r>
        <w:rPr>
          <w:noProof/>
        </w:rPr>
        <w:drawing>
          <wp:anchor distT="0" distB="0" distL="114300" distR="114300" simplePos="0" relativeHeight="251658242" behindDoc="0" locked="0" layoutInCell="1" allowOverlap="1" wp14:anchorId="2B4E9ECB" wp14:editId="08B74C3A">
            <wp:simplePos x="0" y="0"/>
            <wp:positionH relativeFrom="margin">
              <wp:posOffset>3049188</wp:posOffset>
            </wp:positionH>
            <wp:positionV relativeFrom="margin">
              <wp:posOffset>3247031</wp:posOffset>
            </wp:positionV>
            <wp:extent cx="3409950" cy="38195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3287" t="30572" r="13791" b="24496"/>
                    <a:stretch/>
                  </pic:blipFill>
                  <pic:spPr bwMode="auto">
                    <a:xfrm>
                      <a:off x="0" y="0"/>
                      <a:ext cx="340995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373" w:rsidRPr="00EE3373">
        <w:t xml:space="preserve">When looking into the growth of the platform over the years we see that the amount of goal and amount pledged has increased drastically. This may suggest that due to an increase in the user base of the platform there were more pledges which attracted more projects to the platform for the following year. </w:t>
      </w:r>
      <w:r w:rsidR="00EE3373" w:rsidRPr="00F50BA6">
        <w:rPr>
          <w:i/>
        </w:rPr>
        <w:t>Figure 8</w:t>
      </w:r>
      <w:r w:rsidR="00EE3373" w:rsidRPr="00EE3373">
        <w:t xml:space="preserve"> shows that the amount of money received from the backers increased to almost 3 times what the goal was at end of 2017 from around 1.1 times in 2008. This gradual increase in the ratio is a healthy sign that the Kickstarter Platform is a viable option for entrepreneurs to get funding for their ideas. for the following year.</w:t>
      </w:r>
    </w:p>
    <w:p w14:paraId="0640A52A" w14:textId="794FC681" w:rsidR="008A7CD5" w:rsidRDefault="004E4604" w:rsidP="005E389F">
      <w:pPr>
        <w:ind w:firstLine="0"/>
        <w:jc w:val="both"/>
      </w:pPr>
      <w:r>
        <w:rPr>
          <w:noProof/>
        </w:rPr>
        <w:drawing>
          <wp:anchor distT="0" distB="0" distL="114300" distR="114300" simplePos="0" relativeHeight="251658241" behindDoc="0" locked="0" layoutInCell="1" allowOverlap="1" wp14:anchorId="575B840B" wp14:editId="678C4B6A">
            <wp:simplePos x="0" y="0"/>
            <wp:positionH relativeFrom="margin">
              <wp:posOffset>-358775</wp:posOffset>
            </wp:positionH>
            <wp:positionV relativeFrom="margin">
              <wp:posOffset>3161168</wp:posOffset>
            </wp:positionV>
            <wp:extent cx="3562350" cy="41465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630" t="30572" r="46360" b="21368"/>
                    <a:stretch/>
                  </pic:blipFill>
                  <pic:spPr bwMode="auto">
                    <a:xfrm>
                      <a:off x="0" y="0"/>
                      <a:ext cx="3562350" cy="414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5951">
        <w:rPr>
          <w:noProof/>
        </w:rPr>
        <mc:AlternateContent>
          <mc:Choice Requires="wps">
            <w:drawing>
              <wp:anchor distT="45720" distB="45720" distL="114300" distR="114300" simplePos="0" relativeHeight="251658244" behindDoc="0" locked="0" layoutInCell="1" allowOverlap="1" wp14:anchorId="2CFE9E31" wp14:editId="556537AA">
                <wp:simplePos x="0" y="0"/>
                <wp:positionH relativeFrom="column">
                  <wp:posOffset>3541478</wp:posOffset>
                </wp:positionH>
                <wp:positionV relativeFrom="paragraph">
                  <wp:posOffset>4018887</wp:posOffset>
                </wp:positionV>
                <wp:extent cx="2714625" cy="438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67C95" w14:textId="663FDD7F" w:rsidR="004B53C5" w:rsidRDefault="004B53C5" w:rsidP="00C42FA8">
                            <w:pPr>
                              <w:spacing w:line="240" w:lineRule="auto"/>
                              <w:ind w:firstLine="0"/>
                              <w:jc w:val="center"/>
                            </w:pPr>
                            <w:r w:rsidRPr="005D0E44">
                              <w:rPr>
                                <w:i/>
                                <w:sz w:val="22"/>
                              </w:rPr>
                              <w:t xml:space="preserve">Figure </w:t>
                            </w:r>
                            <w:r w:rsidR="00B441B9">
                              <w:rPr>
                                <w:i/>
                                <w:sz w:val="22"/>
                              </w:rPr>
                              <w:t>8</w:t>
                            </w:r>
                            <w:r w:rsidRPr="005D0E44">
                              <w:rPr>
                                <w:i/>
                                <w:sz w:val="22"/>
                              </w:rPr>
                              <w:t>: Graph depicting a new variable goal-pledged ratio from 2008 to 2017</w:t>
                            </w:r>
                            <w:r w:rsidRPr="00FC78B9">
                              <w:rPr>
                                <w:i/>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E9E31" id="_x0000_s1032" type="#_x0000_t202" style="position:absolute;left:0;text-align:left;margin-left:278.85pt;margin-top:316.45pt;width:213.75pt;height:34.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" filled="f" stroked="f">
                <v:textbox>
                  <w:txbxContent>
                    <w:p w14:paraId="20D67C95" w14:textId="663FDD7F" w:rsidR="004B53C5" w:rsidRDefault="004B53C5" w:rsidP="00C42FA8">
                      <w:pPr>
                        <w:spacing w:line="240" w:lineRule="auto"/>
                        <w:ind w:firstLine="0"/>
                        <w:jc w:val="center"/>
                      </w:pPr>
                      <w:r w:rsidRPr="005D0E44">
                        <w:rPr>
                          <w:i/>
                          <w:sz w:val="22"/>
                        </w:rPr>
                        <w:t xml:space="preserve">Figure </w:t>
                      </w:r>
                      <w:r w:rsidR="00B441B9">
                        <w:rPr>
                          <w:i/>
                          <w:sz w:val="22"/>
                        </w:rPr>
                        <w:t>8</w:t>
                      </w:r>
                      <w:r w:rsidRPr="005D0E44">
                        <w:rPr>
                          <w:i/>
                          <w:sz w:val="22"/>
                        </w:rPr>
                        <w:t>: Graph depicting a new variable goal-pledged ratio from 2008 to 2017</w:t>
                      </w:r>
                      <w:r w:rsidRPr="00FC78B9">
                        <w:rPr>
                          <w:i/>
                          <w:sz w:val="22"/>
                        </w:rPr>
                        <w:t>.</w:t>
                      </w:r>
                    </w:p>
                  </w:txbxContent>
                </v:textbox>
                <w10:wrap type="square"/>
              </v:shape>
            </w:pict>
          </mc:Fallback>
        </mc:AlternateContent>
      </w:r>
      <w:r w:rsidR="005C5951">
        <w:rPr>
          <w:noProof/>
        </w:rPr>
        <mc:AlternateContent>
          <mc:Choice Requires="wps">
            <w:drawing>
              <wp:anchor distT="45720" distB="45720" distL="114300" distR="114300" simplePos="0" relativeHeight="251658245" behindDoc="0" locked="0" layoutInCell="1" allowOverlap="1" wp14:anchorId="769F4C42" wp14:editId="2AE4AEAC">
                <wp:simplePos x="0" y="0"/>
                <wp:positionH relativeFrom="margin">
                  <wp:posOffset>147431</wp:posOffset>
                </wp:positionH>
                <wp:positionV relativeFrom="paragraph">
                  <wp:posOffset>4074546</wp:posOffset>
                </wp:positionV>
                <wp:extent cx="2360930" cy="4286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822DC" w14:textId="6E31D594" w:rsidR="00C656F1" w:rsidRPr="00C42FA8" w:rsidRDefault="00C656F1" w:rsidP="00C656F1">
                            <w:pPr>
                              <w:spacing w:line="240" w:lineRule="auto"/>
                              <w:ind w:firstLine="0"/>
                              <w:jc w:val="both"/>
                              <w:rPr>
                                <w:i/>
                                <w:sz w:val="22"/>
                              </w:rPr>
                            </w:pPr>
                            <w:r w:rsidRPr="00C42FA8">
                              <w:rPr>
                                <w:i/>
                                <w:sz w:val="22"/>
                              </w:rPr>
                              <w:t xml:space="preserve">Figure </w:t>
                            </w:r>
                            <w:r w:rsidR="00B441B9">
                              <w:rPr>
                                <w:i/>
                                <w:sz w:val="22"/>
                              </w:rPr>
                              <w:t>7</w:t>
                            </w:r>
                            <w:r w:rsidRPr="00C42FA8">
                              <w:rPr>
                                <w:i/>
                                <w:sz w:val="22"/>
                              </w:rPr>
                              <w:t>: Graph showing a comparison of goal vs pledged from 2008 to 2017.</w:t>
                            </w:r>
                          </w:p>
                          <w:p w14:paraId="4BCD8BE6" w14:textId="769DB28E" w:rsidR="00C656F1" w:rsidRDefault="00C656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F4C42" id="_x0000_s1033" type="#_x0000_t202" style="position:absolute;left:0;text-align:left;margin-left:11.6pt;margin-top:320.85pt;width:185.9pt;height:33.75pt;z-index:25165824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" filled="f" stroked="f">
                <v:textbox>
                  <w:txbxContent>
                    <w:p w14:paraId="607822DC" w14:textId="6E31D594" w:rsidR="00C656F1" w:rsidRPr="00C42FA8" w:rsidRDefault="00C656F1" w:rsidP="00C656F1">
                      <w:pPr>
                        <w:spacing w:line="240" w:lineRule="auto"/>
                        <w:ind w:firstLine="0"/>
                        <w:jc w:val="both"/>
                        <w:rPr>
                          <w:i/>
                          <w:sz w:val="22"/>
                        </w:rPr>
                      </w:pPr>
                      <w:r w:rsidRPr="00C42FA8">
                        <w:rPr>
                          <w:i/>
                          <w:sz w:val="22"/>
                        </w:rPr>
                        <w:t xml:space="preserve">Figure </w:t>
                      </w:r>
                      <w:r w:rsidR="00B441B9">
                        <w:rPr>
                          <w:i/>
                          <w:sz w:val="22"/>
                        </w:rPr>
                        <w:t>7</w:t>
                      </w:r>
                      <w:r w:rsidRPr="00C42FA8">
                        <w:rPr>
                          <w:i/>
                          <w:sz w:val="22"/>
                        </w:rPr>
                        <w:t>: Graph showing a comparison of goal vs pledged from 2008 to 2017.</w:t>
                      </w:r>
                    </w:p>
                    <w:p w14:paraId="4BCD8BE6" w14:textId="769DB28E" w:rsidR="00C656F1" w:rsidRDefault="00C656F1"/>
                  </w:txbxContent>
                </v:textbox>
                <w10:wrap type="square" anchorx="margin"/>
              </v:shape>
            </w:pict>
          </mc:Fallback>
        </mc:AlternateContent>
      </w:r>
    </w:p>
    <w:p w14:paraId="7DC38E95" w14:textId="40A6227A" w:rsidR="008A7CD5" w:rsidRDefault="008A7CD5" w:rsidP="005E389F">
      <w:pPr>
        <w:ind w:firstLine="0"/>
        <w:jc w:val="both"/>
      </w:pPr>
    </w:p>
    <w:p w14:paraId="09CF2B7E" w14:textId="214D4685" w:rsidR="009B239C" w:rsidRDefault="00085FAF" w:rsidP="005E389F">
      <w:pPr>
        <w:ind w:firstLine="0"/>
        <w:jc w:val="both"/>
      </w:pPr>
      <w:r w:rsidRPr="00085FAF">
        <w:lastRenderedPageBreak/>
        <w:t xml:space="preserve">Though the goal-pledged ratio in </w:t>
      </w:r>
      <w:r w:rsidRPr="00F50BA6">
        <w:rPr>
          <w:i/>
        </w:rPr>
        <w:t>Figure 8</w:t>
      </w:r>
      <w:r w:rsidRPr="00085FAF">
        <w:t xml:space="preserve"> shows such a clear indication as to how the overall census is, it doesn’t give an exact idea if entrepreneurs would able to raise the goal amount if they launch soon. So, to comprehensively understand that issue we analyzed the Number of projects launched in a particular year vs the success rate of that year (</w:t>
      </w:r>
      <w:r w:rsidRPr="00F50BA6">
        <w:rPr>
          <w:i/>
        </w:rPr>
        <w:t>Figure 9</w:t>
      </w:r>
      <w:r w:rsidRPr="00085FAF">
        <w:t xml:space="preserve">). </w:t>
      </w:r>
    </w:p>
    <w:p w14:paraId="5B61687F" w14:textId="29D4EF90" w:rsidR="00B47D92" w:rsidRDefault="00085FAF" w:rsidP="005E389F">
      <w:pPr>
        <w:ind w:firstLine="0"/>
        <w:jc w:val="both"/>
      </w:pPr>
      <w:r>
        <w:rPr>
          <w:noProof/>
        </w:rPr>
        <mc:AlternateContent>
          <mc:Choice Requires="wps">
            <w:drawing>
              <wp:anchor distT="45720" distB="45720" distL="114300" distR="114300" simplePos="0" relativeHeight="251658246" behindDoc="0" locked="0" layoutInCell="1" allowOverlap="1" wp14:anchorId="61DF9E3F" wp14:editId="01B722E5">
                <wp:simplePos x="0" y="0"/>
                <wp:positionH relativeFrom="margin">
                  <wp:align>center</wp:align>
                </wp:positionH>
                <wp:positionV relativeFrom="paragraph">
                  <wp:posOffset>4510681</wp:posOffset>
                </wp:positionV>
                <wp:extent cx="3886200" cy="63817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638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6D312" w14:textId="3D9CC731" w:rsidR="0031281D" w:rsidRPr="001742B0" w:rsidRDefault="0031281D" w:rsidP="003C1727">
                            <w:pPr>
                              <w:spacing w:line="240" w:lineRule="auto"/>
                              <w:ind w:firstLine="0"/>
                              <w:jc w:val="center"/>
                              <w:rPr>
                                <w:i/>
                                <w:sz w:val="22"/>
                              </w:rPr>
                            </w:pPr>
                            <w:r w:rsidRPr="001742B0">
                              <w:rPr>
                                <w:i/>
                                <w:sz w:val="22"/>
                              </w:rPr>
                              <w:t xml:space="preserve">Figure </w:t>
                            </w:r>
                            <w:r w:rsidR="00275448">
                              <w:rPr>
                                <w:i/>
                                <w:sz w:val="22"/>
                              </w:rPr>
                              <w:t>9</w:t>
                            </w:r>
                            <w:r w:rsidRPr="001742B0">
                              <w:rPr>
                                <w:i/>
                                <w:sz w:val="22"/>
                              </w:rPr>
                              <w:t>: Illustration denoting the number of projects in each year vs the success rate of tha</w:t>
                            </w:r>
                            <w:r w:rsidR="001742B0" w:rsidRPr="001742B0">
                              <w:rPr>
                                <w:i/>
                                <w:sz w:val="22"/>
                              </w:rPr>
                              <w:t>t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F9E3F" id="_x0000_s1034" type="#_x0000_t202" style="position:absolute;left:0;text-align:left;margin-left:0;margin-top:355.15pt;width:306pt;height:50.25pt;z-index:25165824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" filled="f" stroked="f">
                <v:textbox>
                  <w:txbxContent>
                    <w:p w14:paraId="18C6D312" w14:textId="3D9CC731" w:rsidR="0031281D" w:rsidRPr="001742B0" w:rsidRDefault="0031281D" w:rsidP="003C1727">
                      <w:pPr>
                        <w:spacing w:line="240" w:lineRule="auto"/>
                        <w:ind w:firstLine="0"/>
                        <w:jc w:val="center"/>
                        <w:rPr>
                          <w:i/>
                          <w:sz w:val="22"/>
                        </w:rPr>
                      </w:pPr>
                      <w:r w:rsidRPr="001742B0">
                        <w:rPr>
                          <w:i/>
                          <w:sz w:val="22"/>
                        </w:rPr>
                        <w:t xml:space="preserve">Figure </w:t>
                      </w:r>
                      <w:r w:rsidR="00275448">
                        <w:rPr>
                          <w:i/>
                          <w:sz w:val="22"/>
                        </w:rPr>
                        <w:t>9</w:t>
                      </w:r>
                      <w:r w:rsidRPr="001742B0">
                        <w:rPr>
                          <w:i/>
                          <w:sz w:val="22"/>
                        </w:rPr>
                        <w:t>: Illustration denoting the number of projects in each year vs the success rate of tha</w:t>
                      </w:r>
                      <w:r w:rsidR="001742B0" w:rsidRPr="001742B0">
                        <w:rPr>
                          <w:i/>
                          <w:sz w:val="22"/>
                        </w:rPr>
                        <w:t>t year</w:t>
                      </w:r>
                    </w:p>
                  </w:txbxContent>
                </v:textbox>
                <w10:wrap type="square" anchorx="margin"/>
              </v:shape>
            </w:pict>
          </mc:Fallback>
        </mc:AlternateContent>
      </w:r>
      <w:r>
        <w:rPr>
          <w:noProof/>
        </w:rPr>
        <w:drawing>
          <wp:anchor distT="0" distB="0" distL="114300" distR="114300" simplePos="0" relativeHeight="251658243" behindDoc="0" locked="0" layoutInCell="1" allowOverlap="1" wp14:anchorId="3C0634FB" wp14:editId="344A06E9">
            <wp:simplePos x="0" y="0"/>
            <wp:positionH relativeFrom="margin">
              <wp:posOffset>-635</wp:posOffset>
            </wp:positionH>
            <wp:positionV relativeFrom="paragraph">
              <wp:posOffset>205740</wp:posOffset>
            </wp:positionV>
            <wp:extent cx="5847080" cy="4400550"/>
            <wp:effectExtent l="0" t="0" r="1270" b="0"/>
            <wp:wrapThrough wrapText="bothSides">
              <wp:wrapPolygon edited="0">
                <wp:start x="0" y="0"/>
                <wp:lineTo x="0" y="21506"/>
                <wp:lineTo x="21534" y="21506"/>
                <wp:lineTo x="2153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359" t="37892" r="45833" b="21368"/>
                    <a:stretch/>
                  </pic:blipFill>
                  <pic:spPr bwMode="auto">
                    <a:xfrm>
                      <a:off x="0" y="0"/>
                      <a:ext cx="584708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5A05E" w14:textId="1C1F7413" w:rsidR="009B239C" w:rsidRDefault="009B239C" w:rsidP="005E389F">
      <w:pPr>
        <w:ind w:firstLine="0"/>
        <w:jc w:val="both"/>
      </w:pPr>
    </w:p>
    <w:p w14:paraId="554F0610" w14:textId="796B73A7" w:rsidR="009B239C" w:rsidRDefault="009B239C" w:rsidP="005E389F">
      <w:pPr>
        <w:ind w:firstLine="0"/>
        <w:jc w:val="both"/>
      </w:pPr>
    </w:p>
    <w:p w14:paraId="5C105C89" w14:textId="7CA0FD37" w:rsidR="00B74030" w:rsidRDefault="002E48FD" w:rsidP="001742B0">
      <w:pPr>
        <w:ind w:firstLine="0"/>
      </w:pPr>
      <w:r w:rsidRPr="002E48FD">
        <w:t>Now we see a more realistic view as to how projects were successful in each year. The figure depicts a major dip from 2013 to 2014 and continues to dip going into 2015, after which</w:t>
      </w:r>
      <w:r>
        <w:t xml:space="preserve"> </w:t>
      </w:r>
      <w:r w:rsidRPr="002E48FD">
        <w:t>it</w:t>
      </w:r>
      <w:r>
        <w:t xml:space="preserve"> </w:t>
      </w:r>
      <w:r w:rsidR="001C2B8D" w:rsidRPr="001C2B8D">
        <w:t xml:space="preserve">relatively starts to increase again. Which suggests that success rate there is approximately a 40 percent chance the projects in 2018 would be successful. To narrow down more into a year, do a </w:t>
      </w:r>
      <w:r w:rsidR="001C2B8D" w:rsidRPr="001C2B8D">
        <w:lastRenderedPageBreak/>
        <w:t xml:space="preserve">similar graph with different months as shown in Figure 10 we see that the results somewhat remain consistent with major lows in January, July, and December. We can then deduce that maybe the best time to launch projects is in months other than the ones listed above. Another distinct trait shown in the graph is that when no. of projects increases in a month the success rate </w:t>
      </w:r>
      <w:r w:rsidR="001C2B8D">
        <w:rPr>
          <w:noProof/>
        </w:rPr>
        <w:drawing>
          <wp:anchor distT="0" distB="0" distL="114300" distR="114300" simplePos="0" relativeHeight="251659274" behindDoc="1" locked="0" layoutInCell="1" allowOverlap="1" wp14:anchorId="6CC23284" wp14:editId="35F29D80">
            <wp:simplePos x="0" y="0"/>
            <wp:positionH relativeFrom="margin">
              <wp:align>center</wp:align>
            </wp:positionH>
            <wp:positionV relativeFrom="paragraph">
              <wp:posOffset>2364685</wp:posOffset>
            </wp:positionV>
            <wp:extent cx="5563235" cy="4429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269" t="26211" r="34936" b="11111"/>
                    <a:stretch/>
                  </pic:blipFill>
                  <pic:spPr bwMode="auto">
                    <a:xfrm>
                      <a:off x="0" y="0"/>
                      <a:ext cx="556323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B8D" w:rsidRPr="001C2B8D">
        <w:t>relatively tends to go down.</w:t>
      </w:r>
    </w:p>
    <w:p w14:paraId="1FAC8A54" w14:textId="3D63D03D" w:rsidR="00B74030" w:rsidRDefault="00B74030" w:rsidP="001742B0">
      <w:pPr>
        <w:ind w:firstLine="0"/>
      </w:pPr>
    </w:p>
    <w:p w14:paraId="6F0ACD79" w14:textId="1468D260" w:rsidR="00B74030" w:rsidRDefault="00B74030" w:rsidP="001742B0">
      <w:pPr>
        <w:ind w:firstLine="0"/>
      </w:pPr>
    </w:p>
    <w:p w14:paraId="5D807252" w14:textId="7D65A188" w:rsidR="00BD0258" w:rsidRDefault="00BD0258" w:rsidP="003C1727">
      <w:pPr>
        <w:ind w:firstLine="0"/>
      </w:pPr>
    </w:p>
    <w:p w14:paraId="0C13E2E6" w14:textId="3938896E" w:rsidR="004E4604" w:rsidRPr="00BD0258" w:rsidRDefault="004E4604" w:rsidP="003C1727">
      <w:pPr>
        <w:ind w:firstLine="0"/>
      </w:pPr>
      <w:r>
        <w:rPr>
          <w:noProof/>
        </w:rPr>
        <mc:AlternateContent>
          <mc:Choice Requires="wps">
            <w:drawing>
              <wp:anchor distT="45720" distB="45720" distL="114300" distR="114300" simplePos="0" relativeHeight="251661322" behindDoc="0" locked="0" layoutInCell="1" allowOverlap="1" wp14:anchorId="5D77B511" wp14:editId="5E9F6AE0">
                <wp:simplePos x="0" y="0"/>
                <wp:positionH relativeFrom="margin">
                  <wp:align>center</wp:align>
                </wp:positionH>
                <wp:positionV relativeFrom="paragraph">
                  <wp:posOffset>13611</wp:posOffset>
                </wp:positionV>
                <wp:extent cx="2360930" cy="1404620"/>
                <wp:effectExtent l="0" t="0" r="0" b="88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F04036" w14:textId="7AD372DB" w:rsidR="00B74030" w:rsidRPr="00C902A1" w:rsidRDefault="00B74030" w:rsidP="00C902A1">
                            <w:pPr>
                              <w:spacing w:line="240" w:lineRule="auto"/>
                              <w:ind w:firstLine="0"/>
                              <w:rPr>
                                <w:i/>
                                <w:sz w:val="22"/>
                              </w:rPr>
                            </w:pPr>
                            <w:r w:rsidRPr="00C902A1">
                              <w:rPr>
                                <w:i/>
                                <w:sz w:val="22"/>
                              </w:rPr>
                              <w:t xml:space="preserve">Figure </w:t>
                            </w:r>
                            <w:r w:rsidR="00275448">
                              <w:rPr>
                                <w:i/>
                                <w:sz w:val="22"/>
                              </w:rPr>
                              <w:t>10</w:t>
                            </w:r>
                            <w:r w:rsidR="00C902A1" w:rsidRPr="00C902A1">
                              <w:rPr>
                                <w:i/>
                                <w:sz w:val="22"/>
                              </w:rPr>
                              <w:t>: Illustration denoting the number of projects in each month over the years vs the success rate of each month.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7B511" id="_x0000_s1035" type="#_x0000_t202" style="position:absolute;margin-left:0;margin-top:1.05pt;width:185.9pt;height:110.6pt;z-index:25166132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" filled="f" stroked="f">
                <v:textbox style="mso-fit-shape-to-text:t">
                  <w:txbxContent>
                    <w:p w14:paraId="7DF04036" w14:textId="7AD372DB" w:rsidR="00B74030" w:rsidRPr="00C902A1" w:rsidRDefault="00B74030" w:rsidP="00C902A1">
                      <w:pPr>
                        <w:spacing w:line="240" w:lineRule="auto"/>
                        <w:ind w:firstLine="0"/>
                        <w:rPr>
                          <w:i/>
                          <w:sz w:val="22"/>
                        </w:rPr>
                      </w:pPr>
                      <w:r w:rsidRPr="00C902A1">
                        <w:rPr>
                          <w:i/>
                          <w:sz w:val="22"/>
                        </w:rPr>
                        <w:t xml:space="preserve">Figure </w:t>
                      </w:r>
                      <w:r w:rsidR="00275448">
                        <w:rPr>
                          <w:i/>
                          <w:sz w:val="22"/>
                        </w:rPr>
                        <w:t>10</w:t>
                      </w:r>
                      <w:r w:rsidR="00C902A1" w:rsidRPr="00C902A1">
                        <w:rPr>
                          <w:i/>
                          <w:sz w:val="22"/>
                        </w:rPr>
                        <w:t>: Illustration denoting the number of projects in each month over the years vs the success rate of each month.</w:t>
                      </w:r>
                    </w:p>
                  </w:txbxContent>
                </v:textbox>
                <w10:wrap type="square" anchorx="margin"/>
              </v:shape>
            </w:pict>
          </mc:Fallback>
        </mc:AlternateContent>
      </w:r>
    </w:p>
    <w:p w14:paraId="1AD07A63" w14:textId="77777777" w:rsidR="006679F3" w:rsidRDefault="006679F3" w:rsidP="006679F3">
      <w:pPr>
        <w:pStyle w:val="Heading1"/>
      </w:pPr>
      <w:r>
        <w:lastRenderedPageBreak/>
        <w:t xml:space="preserve">Conclusion </w:t>
      </w:r>
    </w:p>
    <w:p w14:paraId="0CE0C902" w14:textId="15D48A69" w:rsidR="00132B56" w:rsidRDefault="006679F3" w:rsidP="0039452F">
      <w:pPr>
        <w:ind w:firstLine="0"/>
      </w:pPr>
      <w:r>
        <w:t xml:space="preserve">Kickstarter has seen an increase in the user base since its initial launch. With more and more projects launching every year it has quickly become a renowned crowdfunding company where ideas do come to life. Before conducting the analysis, we were hoping to find more correlations between different attributes to make a predictive model but that was not the case. Though plotting and comparing attributes does tell us about some details it doesn’t really help to predict if future projects can become successful or not. Another thing worth mentioning is that the success has a different meaning when compared to another attribute. We quickly found out that the no. of projects in a category doesn’t really correspond to having more success rate. Nor does increasing the number of days to complete the goal increase the chance of success. In conclusion to the questions asked earlier we would say the best way to achieve success </w:t>
      </w:r>
      <w:r w:rsidR="00E2794B">
        <w:t>are given below</w:t>
      </w:r>
      <w:r w:rsidR="00132B56">
        <w:t xml:space="preserve">: </w:t>
      </w:r>
    </w:p>
    <w:p w14:paraId="576647F2" w14:textId="77777777" w:rsidR="008668CB" w:rsidRDefault="009E745F" w:rsidP="0024631D">
      <w:pPr>
        <w:pStyle w:val="ListParagraph"/>
        <w:numPr>
          <w:ilvl w:val="0"/>
          <w:numId w:val="17"/>
        </w:numPr>
      </w:pPr>
      <w:r>
        <w:t>N</w:t>
      </w:r>
      <w:r w:rsidR="006679F3">
        <w:t xml:space="preserve">ew entrepreneurs should </w:t>
      </w:r>
      <w:r w:rsidR="00C04FF7">
        <w:t>s</w:t>
      </w:r>
      <w:r w:rsidR="006679F3">
        <w:t>et a realistic goal</w:t>
      </w:r>
      <w:r w:rsidR="008668CB">
        <w:t xml:space="preserve"> </w:t>
      </w:r>
      <w:r w:rsidR="006679F3">
        <w:t xml:space="preserve">amount </w:t>
      </w:r>
    </w:p>
    <w:p w14:paraId="61ED5A2F" w14:textId="74045A8A" w:rsidR="008668CB" w:rsidRDefault="00BA23E3" w:rsidP="0024631D">
      <w:pPr>
        <w:pStyle w:val="ListParagraph"/>
        <w:numPr>
          <w:ilvl w:val="0"/>
          <w:numId w:val="17"/>
        </w:numPr>
      </w:pPr>
      <w:r>
        <w:t>K</w:t>
      </w:r>
      <w:r w:rsidR="006679F3">
        <w:t xml:space="preserve">eep the duration of the project to be between 30 to 60 days </w:t>
      </w:r>
    </w:p>
    <w:p w14:paraId="493D66D2" w14:textId="4B511679" w:rsidR="00E81978" w:rsidRDefault="00CF6D98" w:rsidP="0024631D">
      <w:pPr>
        <w:pStyle w:val="ListParagraph"/>
        <w:numPr>
          <w:ilvl w:val="0"/>
          <w:numId w:val="17"/>
        </w:numPr>
      </w:pPr>
      <w:r>
        <w:t>Lastly to</w:t>
      </w:r>
      <w:r w:rsidR="006679F3">
        <w:t xml:space="preserve"> find </w:t>
      </w:r>
      <w:r>
        <w:t xml:space="preserve">the </w:t>
      </w:r>
      <w:r w:rsidR="006679F3">
        <w:t>best success rate avoid starting the projects in the months of January, July and December.</w:t>
      </w:r>
    </w:p>
    <w:sectPr w:rsidR="00E81978" w:rsidSect="009B2642">
      <w:headerReference w:type="default" r:id="rId18"/>
      <w:headerReference w:type="first" r:id="rId19"/>
      <w:footnotePr>
        <w:pos w:val="beneathText"/>
      </w:footnotePr>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DEC04" w14:textId="77777777" w:rsidR="00421EC3" w:rsidRDefault="00421EC3">
      <w:pPr>
        <w:spacing w:line="240" w:lineRule="auto"/>
      </w:pPr>
      <w:r>
        <w:separator/>
      </w:r>
    </w:p>
    <w:p w14:paraId="594401CF" w14:textId="77777777" w:rsidR="00421EC3" w:rsidRDefault="00421EC3"/>
  </w:endnote>
  <w:endnote w:type="continuationSeparator" w:id="0">
    <w:p w14:paraId="0A47FA22" w14:textId="77777777" w:rsidR="00421EC3" w:rsidRDefault="00421EC3">
      <w:pPr>
        <w:spacing w:line="240" w:lineRule="auto"/>
      </w:pPr>
      <w:r>
        <w:continuationSeparator/>
      </w:r>
    </w:p>
    <w:p w14:paraId="065394FD" w14:textId="77777777" w:rsidR="00421EC3" w:rsidRDefault="00421EC3"/>
  </w:endnote>
  <w:endnote w:type="continuationNotice" w:id="1">
    <w:p w14:paraId="19B82D3B" w14:textId="77777777" w:rsidR="00421EC3" w:rsidRDefault="00421E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8F119" w14:textId="77777777" w:rsidR="00421EC3" w:rsidRDefault="00421EC3">
      <w:pPr>
        <w:spacing w:line="240" w:lineRule="auto"/>
      </w:pPr>
      <w:r>
        <w:separator/>
      </w:r>
    </w:p>
    <w:p w14:paraId="37762E3D" w14:textId="77777777" w:rsidR="00421EC3" w:rsidRDefault="00421EC3"/>
  </w:footnote>
  <w:footnote w:type="continuationSeparator" w:id="0">
    <w:p w14:paraId="53337909" w14:textId="77777777" w:rsidR="00421EC3" w:rsidRDefault="00421EC3">
      <w:pPr>
        <w:spacing w:line="240" w:lineRule="auto"/>
      </w:pPr>
      <w:r>
        <w:continuationSeparator/>
      </w:r>
    </w:p>
    <w:p w14:paraId="78B71FB7" w14:textId="77777777" w:rsidR="00421EC3" w:rsidRDefault="00421EC3"/>
  </w:footnote>
  <w:footnote w:type="continuationNotice" w:id="1">
    <w:p w14:paraId="10556342" w14:textId="77777777" w:rsidR="00421EC3" w:rsidRDefault="00421EC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158060"/>
      <w:docPartObj>
        <w:docPartGallery w:val="Page Numbers (Top of Page)"/>
        <w:docPartUnique/>
      </w:docPartObj>
    </w:sdtPr>
    <w:sdtEndPr>
      <w:rPr>
        <w:noProof/>
      </w:rPr>
    </w:sdtEndPr>
    <w:sdtContent>
      <w:p w14:paraId="1AA383D6" w14:textId="025B97BB" w:rsidR="00D97409" w:rsidRDefault="00D974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BDBCFE" w14:textId="10C70748" w:rsidR="007C789F" w:rsidRDefault="007C7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BB05B" w14:textId="30385668" w:rsidR="007C789F" w:rsidRDefault="007C789F">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A0221C7"/>
    <w:multiLevelType w:val="hybridMultilevel"/>
    <w:tmpl w:val="EA7C26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04B3535"/>
    <w:multiLevelType w:val="hybridMultilevel"/>
    <w:tmpl w:val="716472FC"/>
    <w:lvl w:ilvl="0" w:tplc="336C0B28">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2"/>
  </w:num>
  <w:num w:numId="15">
    <w:abstractNumId w:val="1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6145"/>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32"/>
    <w:rsid w:val="00004A41"/>
    <w:rsid w:val="0001335F"/>
    <w:rsid w:val="000256EE"/>
    <w:rsid w:val="00027AED"/>
    <w:rsid w:val="00032292"/>
    <w:rsid w:val="00035599"/>
    <w:rsid w:val="0003585E"/>
    <w:rsid w:val="0003616B"/>
    <w:rsid w:val="000409F7"/>
    <w:rsid w:val="0004144F"/>
    <w:rsid w:val="0004199E"/>
    <w:rsid w:val="000454C2"/>
    <w:rsid w:val="00045CAD"/>
    <w:rsid w:val="00050100"/>
    <w:rsid w:val="0005054C"/>
    <w:rsid w:val="00050586"/>
    <w:rsid w:val="000511B3"/>
    <w:rsid w:val="000701A1"/>
    <w:rsid w:val="00072238"/>
    <w:rsid w:val="00076C70"/>
    <w:rsid w:val="00082470"/>
    <w:rsid w:val="00085FAF"/>
    <w:rsid w:val="000922BC"/>
    <w:rsid w:val="000A29B7"/>
    <w:rsid w:val="000A3C0C"/>
    <w:rsid w:val="000A59DA"/>
    <w:rsid w:val="000A61BB"/>
    <w:rsid w:val="000A6F0B"/>
    <w:rsid w:val="000A7651"/>
    <w:rsid w:val="000B139E"/>
    <w:rsid w:val="000B1DBD"/>
    <w:rsid w:val="000B32E2"/>
    <w:rsid w:val="000C0814"/>
    <w:rsid w:val="000C1417"/>
    <w:rsid w:val="000C78CF"/>
    <w:rsid w:val="000D3F41"/>
    <w:rsid w:val="000D5493"/>
    <w:rsid w:val="000E0E1D"/>
    <w:rsid w:val="000E30AC"/>
    <w:rsid w:val="000F0BA8"/>
    <w:rsid w:val="000F1704"/>
    <w:rsid w:val="000F4EDA"/>
    <w:rsid w:val="000F7294"/>
    <w:rsid w:val="001010BA"/>
    <w:rsid w:val="00101BDB"/>
    <w:rsid w:val="00104135"/>
    <w:rsid w:val="00104C55"/>
    <w:rsid w:val="001074AB"/>
    <w:rsid w:val="00112C43"/>
    <w:rsid w:val="00112F70"/>
    <w:rsid w:val="001164A3"/>
    <w:rsid w:val="00117194"/>
    <w:rsid w:val="00122C9C"/>
    <w:rsid w:val="0013117E"/>
    <w:rsid w:val="00132B56"/>
    <w:rsid w:val="00132CF8"/>
    <w:rsid w:val="00135CF4"/>
    <w:rsid w:val="00137B10"/>
    <w:rsid w:val="001429A7"/>
    <w:rsid w:val="0014308A"/>
    <w:rsid w:val="0014483F"/>
    <w:rsid w:val="00147D58"/>
    <w:rsid w:val="00150CB3"/>
    <w:rsid w:val="00150E4A"/>
    <w:rsid w:val="00167356"/>
    <w:rsid w:val="001742B0"/>
    <w:rsid w:val="00176A59"/>
    <w:rsid w:val="0018178A"/>
    <w:rsid w:val="00182B50"/>
    <w:rsid w:val="00185B53"/>
    <w:rsid w:val="001862CE"/>
    <w:rsid w:val="00186833"/>
    <w:rsid w:val="00192228"/>
    <w:rsid w:val="0019375A"/>
    <w:rsid w:val="00197032"/>
    <w:rsid w:val="001A47A8"/>
    <w:rsid w:val="001C2B8D"/>
    <w:rsid w:val="001C2F9A"/>
    <w:rsid w:val="001C7DCD"/>
    <w:rsid w:val="001D6B0F"/>
    <w:rsid w:val="001D6B10"/>
    <w:rsid w:val="001E50F5"/>
    <w:rsid w:val="001E66D0"/>
    <w:rsid w:val="001F4E2A"/>
    <w:rsid w:val="001F716B"/>
    <w:rsid w:val="0020338E"/>
    <w:rsid w:val="002051E7"/>
    <w:rsid w:val="00212397"/>
    <w:rsid w:val="002147E2"/>
    <w:rsid w:val="00214DE3"/>
    <w:rsid w:val="002169A8"/>
    <w:rsid w:val="002300F5"/>
    <w:rsid w:val="00232BE6"/>
    <w:rsid w:val="00244044"/>
    <w:rsid w:val="00245548"/>
    <w:rsid w:val="0024631D"/>
    <w:rsid w:val="002467F7"/>
    <w:rsid w:val="002468F3"/>
    <w:rsid w:val="002474BD"/>
    <w:rsid w:val="002503B0"/>
    <w:rsid w:val="00251091"/>
    <w:rsid w:val="00253066"/>
    <w:rsid w:val="002534E5"/>
    <w:rsid w:val="00257A3A"/>
    <w:rsid w:val="002628D3"/>
    <w:rsid w:val="00272780"/>
    <w:rsid w:val="00274D57"/>
    <w:rsid w:val="00275448"/>
    <w:rsid w:val="0028789F"/>
    <w:rsid w:val="0029537F"/>
    <w:rsid w:val="00297CC8"/>
    <w:rsid w:val="002A1EBF"/>
    <w:rsid w:val="002A20E6"/>
    <w:rsid w:val="002A7D48"/>
    <w:rsid w:val="002B03F2"/>
    <w:rsid w:val="002B1493"/>
    <w:rsid w:val="002B36DA"/>
    <w:rsid w:val="002D3921"/>
    <w:rsid w:val="002D53BD"/>
    <w:rsid w:val="002D654A"/>
    <w:rsid w:val="002E18C3"/>
    <w:rsid w:val="002E3DF6"/>
    <w:rsid w:val="002E48FD"/>
    <w:rsid w:val="002E59C5"/>
    <w:rsid w:val="002F1A97"/>
    <w:rsid w:val="002F4703"/>
    <w:rsid w:val="002F5485"/>
    <w:rsid w:val="002F7967"/>
    <w:rsid w:val="00304D61"/>
    <w:rsid w:val="00307E92"/>
    <w:rsid w:val="00311D81"/>
    <w:rsid w:val="0031281D"/>
    <w:rsid w:val="00317254"/>
    <w:rsid w:val="0032461F"/>
    <w:rsid w:val="0033042F"/>
    <w:rsid w:val="00330D67"/>
    <w:rsid w:val="00334311"/>
    <w:rsid w:val="00335B3C"/>
    <w:rsid w:val="00341DDE"/>
    <w:rsid w:val="003437FA"/>
    <w:rsid w:val="00351246"/>
    <w:rsid w:val="00354D3E"/>
    <w:rsid w:val="00355DCA"/>
    <w:rsid w:val="00362762"/>
    <w:rsid w:val="00363089"/>
    <w:rsid w:val="00367CEE"/>
    <w:rsid w:val="00367F27"/>
    <w:rsid w:val="0037257D"/>
    <w:rsid w:val="00373AE8"/>
    <w:rsid w:val="00375E23"/>
    <w:rsid w:val="00377170"/>
    <w:rsid w:val="003812E1"/>
    <w:rsid w:val="00383450"/>
    <w:rsid w:val="003860CB"/>
    <w:rsid w:val="00387B1A"/>
    <w:rsid w:val="00387B81"/>
    <w:rsid w:val="003900D0"/>
    <w:rsid w:val="0039452F"/>
    <w:rsid w:val="00396BDA"/>
    <w:rsid w:val="003A0520"/>
    <w:rsid w:val="003A2516"/>
    <w:rsid w:val="003A2D72"/>
    <w:rsid w:val="003A3D83"/>
    <w:rsid w:val="003A6C26"/>
    <w:rsid w:val="003B0981"/>
    <w:rsid w:val="003B1752"/>
    <w:rsid w:val="003B34AA"/>
    <w:rsid w:val="003B446B"/>
    <w:rsid w:val="003B46C0"/>
    <w:rsid w:val="003C10D7"/>
    <w:rsid w:val="003C137D"/>
    <w:rsid w:val="003C1727"/>
    <w:rsid w:val="003C45F8"/>
    <w:rsid w:val="003C615D"/>
    <w:rsid w:val="003D0699"/>
    <w:rsid w:val="003D0EAD"/>
    <w:rsid w:val="003D4783"/>
    <w:rsid w:val="003D4C31"/>
    <w:rsid w:val="003E4678"/>
    <w:rsid w:val="003F4260"/>
    <w:rsid w:val="003F428C"/>
    <w:rsid w:val="003F47F9"/>
    <w:rsid w:val="00400921"/>
    <w:rsid w:val="004020AB"/>
    <w:rsid w:val="00406F1B"/>
    <w:rsid w:val="0041388C"/>
    <w:rsid w:val="00417213"/>
    <w:rsid w:val="00420621"/>
    <w:rsid w:val="00421EC3"/>
    <w:rsid w:val="0043314D"/>
    <w:rsid w:val="0044191A"/>
    <w:rsid w:val="0044430B"/>
    <w:rsid w:val="004531CC"/>
    <w:rsid w:val="004544F5"/>
    <w:rsid w:val="00455BC5"/>
    <w:rsid w:val="0046498D"/>
    <w:rsid w:val="0047062B"/>
    <w:rsid w:val="00471845"/>
    <w:rsid w:val="004718E7"/>
    <w:rsid w:val="004847E3"/>
    <w:rsid w:val="004866FC"/>
    <w:rsid w:val="0049355E"/>
    <w:rsid w:val="004945DF"/>
    <w:rsid w:val="0049560F"/>
    <w:rsid w:val="004A372D"/>
    <w:rsid w:val="004B32BC"/>
    <w:rsid w:val="004B4FA2"/>
    <w:rsid w:val="004B53C5"/>
    <w:rsid w:val="004B6827"/>
    <w:rsid w:val="004C0276"/>
    <w:rsid w:val="004C08D1"/>
    <w:rsid w:val="004C380A"/>
    <w:rsid w:val="004D0A89"/>
    <w:rsid w:val="004E2783"/>
    <w:rsid w:val="004E3A35"/>
    <w:rsid w:val="004E4604"/>
    <w:rsid w:val="004F03CA"/>
    <w:rsid w:val="004F18EB"/>
    <w:rsid w:val="00500248"/>
    <w:rsid w:val="0050303A"/>
    <w:rsid w:val="00510CFC"/>
    <w:rsid w:val="005258B1"/>
    <w:rsid w:val="00525C52"/>
    <w:rsid w:val="00525E26"/>
    <w:rsid w:val="00526690"/>
    <w:rsid w:val="0053260B"/>
    <w:rsid w:val="00533A11"/>
    <w:rsid w:val="00535542"/>
    <w:rsid w:val="00536E92"/>
    <w:rsid w:val="005472AB"/>
    <w:rsid w:val="00551A02"/>
    <w:rsid w:val="005534FA"/>
    <w:rsid w:val="00557BCE"/>
    <w:rsid w:val="005630A8"/>
    <w:rsid w:val="00564837"/>
    <w:rsid w:val="00564917"/>
    <w:rsid w:val="005727F4"/>
    <w:rsid w:val="00580E12"/>
    <w:rsid w:val="00590F8E"/>
    <w:rsid w:val="00592ED5"/>
    <w:rsid w:val="00595C53"/>
    <w:rsid w:val="005A2411"/>
    <w:rsid w:val="005A7534"/>
    <w:rsid w:val="005A7D14"/>
    <w:rsid w:val="005A7F3C"/>
    <w:rsid w:val="005B17EC"/>
    <w:rsid w:val="005C08B8"/>
    <w:rsid w:val="005C5951"/>
    <w:rsid w:val="005D066A"/>
    <w:rsid w:val="005D0E44"/>
    <w:rsid w:val="005D3A03"/>
    <w:rsid w:val="005D4AE4"/>
    <w:rsid w:val="005E389F"/>
    <w:rsid w:val="005E4A7C"/>
    <w:rsid w:val="005F22CF"/>
    <w:rsid w:val="005F7570"/>
    <w:rsid w:val="005F792D"/>
    <w:rsid w:val="00600A42"/>
    <w:rsid w:val="00606838"/>
    <w:rsid w:val="00614800"/>
    <w:rsid w:val="00622992"/>
    <w:rsid w:val="0063640E"/>
    <w:rsid w:val="00636F5B"/>
    <w:rsid w:val="00640BC0"/>
    <w:rsid w:val="006524D5"/>
    <w:rsid w:val="00652691"/>
    <w:rsid w:val="00654ED6"/>
    <w:rsid w:val="006606B0"/>
    <w:rsid w:val="00660C85"/>
    <w:rsid w:val="00662B32"/>
    <w:rsid w:val="0066371A"/>
    <w:rsid w:val="006679F3"/>
    <w:rsid w:val="00670BA6"/>
    <w:rsid w:val="00686A9E"/>
    <w:rsid w:val="00687D1A"/>
    <w:rsid w:val="00692600"/>
    <w:rsid w:val="00693A26"/>
    <w:rsid w:val="00695541"/>
    <w:rsid w:val="0069634B"/>
    <w:rsid w:val="006A2A7C"/>
    <w:rsid w:val="006A2DBC"/>
    <w:rsid w:val="006B1B00"/>
    <w:rsid w:val="006B59C9"/>
    <w:rsid w:val="006C2272"/>
    <w:rsid w:val="006C2FA6"/>
    <w:rsid w:val="006C33AD"/>
    <w:rsid w:val="006E18D3"/>
    <w:rsid w:val="006E6B15"/>
    <w:rsid w:val="006F0241"/>
    <w:rsid w:val="00705DF8"/>
    <w:rsid w:val="00707E34"/>
    <w:rsid w:val="00707E86"/>
    <w:rsid w:val="00711EEC"/>
    <w:rsid w:val="00712BDF"/>
    <w:rsid w:val="00712C5D"/>
    <w:rsid w:val="007162EB"/>
    <w:rsid w:val="00721A92"/>
    <w:rsid w:val="007253FC"/>
    <w:rsid w:val="00727861"/>
    <w:rsid w:val="007304FE"/>
    <w:rsid w:val="00730CE6"/>
    <w:rsid w:val="007314D6"/>
    <w:rsid w:val="0073289B"/>
    <w:rsid w:val="00732984"/>
    <w:rsid w:val="0073307A"/>
    <w:rsid w:val="00735000"/>
    <w:rsid w:val="0074628C"/>
    <w:rsid w:val="007462FB"/>
    <w:rsid w:val="007473B8"/>
    <w:rsid w:val="007552CA"/>
    <w:rsid w:val="007558DF"/>
    <w:rsid w:val="00761EC9"/>
    <w:rsid w:val="00771AE4"/>
    <w:rsid w:val="007730BD"/>
    <w:rsid w:val="007812EF"/>
    <w:rsid w:val="007832C4"/>
    <w:rsid w:val="007969AF"/>
    <w:rsid w:val="007A0D3E"/>
    <w:rsid w:val="007A1A25"/>
    <w:rsid w:val="007A37A3"/>
    <w:rsid w:val="007B13A8"/>
    <w:rsid w:val="007B4A13"/>
    <w:rsid w:val="007C24A0"/>
    <w:rsid w:val="007C66E3"/>
    <w:rsid w:val="007C789F"/>
    <w:rsid w:val="007D0B2F"/>
    <w:rsid w:val="007D333B"/>
    <w:rsid w:val="007D4186"/>
    <w:rsid w:val="007E75C5"/>
    <w:rsid w:val="007E7C49"/>
    <w:rsid w:val="008002C0"/>
    <w:rsid w:val="00803D81"/>
    <w:rsid w:val="008045AB"/>
    <w:rsid w:val="00804E87"/>
    <w:rsid w:val="008113B7"/>
    <w:rsid w:val="00815447"/>
    <w:rsid w:val="00823126"/>
    <w:rsid w:val="0082416A"/>
    <w:rsid w:val="008242B7"/>
    <w:rsid w:val="00831839"/>
    <w:rsid w:val="0083335D"/>
    <w:rsid w:val="00833F68"/>
    <w:rsid w:val="00847231"/>
    <w:rsid w:val="0085007A"/>
    <w:rsid w:val="008505AB"/>
    <w:rsid w:val="00850B2A"/>
    <w:rsid w:val="00850BB9"/>
    <w:rsid w:val="008516EA"/>
    <w:rsid w:val="00851814"/>
    <w:rsid w:val="008529D6"/>
    <w:rsid w:val="00855542"/>
    <w:rsid w:val="008668CB"/>
    <w:rsid w:val="00874268"/>
    <w:rsid w:val="008867F0"/>
    <w:rsid w:val="00893CF9"/>
    <w:rsid w:val="00895341"/>
    <w:rsid w:val="00897404"/>
    <w:rsid w:val="0089746A"/>
    <w:rsid w:val="008A7CD5"/>
    <w:rsid w:val="008B4711"/>
    <w:rsid w:val="008C3073"/>
    <w:rsid w:val="008C5323"/>
    <w:rsid w:val="008D39A7"/>
    <w:rsid w:val="008D4AA4"/>
    <w:rsid w:val="008D7BEB"/>
    <w:rsid w:val="008E0617"/>
    <w:rsid w:val="008E5045"/>
    <w:rsid w:val="008E54E9"/>
    <w:rsid w:val="008E5B2D"/>
    <w:rsid w:val="008E7DA8"/>
    <w:rsid w:val="00904F3A"/>
    <w:rsid w:val="00910719"/>
    <w:rsid w:val="009114C6"/>
    <w:rsid w:val="00921029"/>
    <w:rsid w:val="0092140F"/>
    <w:rsid w:val="009225C5"/>
    <w:rsid w:val="009311C3"/>
    <w:rsid w:val="00947075"/>
    <w:rsid w:val="0095030C"/>
    <w:rsid w:val="009510EC"/>
    <w:rsid w:val="009515AA"/>
    <w:rsid w:val="009551A4"/>
    <w:rsid w:val="00957A90"/>
    <w:rsid w:val="009609A9"/>
    <w:rsid w:val="00964FF8"/>
    <w:rsid w:val="009654F6"/>
    <w:rsid w:val="00972099"/>
    <w:rsid w:val="00973648"/>
    <w:rsid w:val="00974607"/>
    <w:rsid w:val="00977399"/>
    <w:rsid w:val="00977669"/>
    <w:rsid w:val="00986E92"/>
    <w:rsid w:val="0098794C"/>
    <w:rsid w:val="00991B24"/>
    <w:rsid w:val="00992C28"/>
    <w:rsid w:val="009A41C2"/>
    <w:rsid w:val="009A6A3B"/>
    <w:rsid w:val="009B1C6A"/>
    <w:rsid w:val="009B239C"/>
    <w:rsid w:val="009B2642"/>
    <w:rsid w:val="009B2D30"/>
    <w:rsid w:val="009C260A"/>
    <w:rsid w:val="009C26F3"/>
    <w:rsid w:val="009C2A03"/>
    <w:rsid w:val="009C6463"/>
    <w:rsid w:val="009D1F74"/>
    <w:rsid w:val="009D7792"/>
    <w:rsid w:val="009E10D7"/>
    <w:rsid w:val="009E1E72"/>
    <w:rsid w:val="009E491F"/>
    <w:rsid w:val="009E494D"/>
    <w:rsid w:val="009E745F"/>
    <w:rsid w:val="009E7E77"/>
    <w:rsid w:val="009E7F4E"/>
    <w:rsid w:val="009F1547"/>
    <w:rsid w:val="009F1C1C"/>
    <w:rsid w:val="00A006B2"/>
    <w:rsid w:val="00A1450F"/>
    <w:rsid w:val="00A14DE4"/>
    <w:rsid w:val="00A15218"/>
    <w:rsid w:val="00A20A43"/>
    <w:rsid w:val="00A32005"/>
    <w:rsid w:val="00A377C4"/>
    <w:rsid w:val="00A50569"/>
    <w:rsid w:val="00A516A4"/>
    <w:rsid w:val="00A5416D"/>
    <w:rsid w:val="00A56E92"/>
    <w:rsid w:val="00A60350"/>
    <w:rsid w:val="00A6189C"/>
    <w:rsid w:val="00A72C63"/>
    <w:rsid w:val="00A75494"/>
    <w:rsid w:val="00A76F47"/>
    <w:rsid w:val="00A84C52"/>
    <w:rsid w:val="00A852E9"/>
    <w:rsid w:val="00A91897"/>
    <w:rsid w:val="00A9276F"/>
    <w:rsid w:val="00A96331"/>
    <w:rsid w:val="00A96ADC"/>
    <w:rsid w:val="00AA3DB4"/>
    <w:rsid w:val="00AA3DFC"/>
    <w:rsid w:val="00AB0106"/>
    <w:rsid w:val="00AB14E4"/>
    <w:rsid w:val="00AB37FF"/>
    <w:rsid w:val="00AB3D20"/>
    <w:rsid w:val="00AB4433"/>
    <w:rsid w:val="00AC6B1B"/>
    <w:rsid w:val="00AD2D06"/>
    <w:rsid w:val="00AD365C"/>
    <w:rsid w:val="00AD458B"/>
    <w:rsid w:val="00AD58BF"/>
    <w:rsid w:val="00AD64B4"/>
    <w:rsid w:val="00AE33AA"/>
    <w:rsid w:val="00AE6D1D"/>
    <w:rsid w:val="00AF4A6C"/>
    <w:rsid w:val="00AF71C4"/>
    <w:rsid w:val="00B04539"/>
    <w:rsid w:val="00B051F4"/>
    <w:rsid w:val="00B0796C"/>
    <w:rsid w:val="00B07BDA"/>
    <w:rsid w:val="00B16683"/>
    <w:rsid w:val="00B17C22"/>
    <w:rsid w:val="00B20974"/>
    <w:rsid w:val="00B257D9"/>
    <w:rsid w:val="00B31C47"/>
    <w:rsid w:val="00B32613"/>
    <w:rsid w:val="00B332D8"/>
    <w:rsid w:val="00B42469"/>
    <w:rsid w:val="00B441B9"/>
    <w:rsid w:val="00B47D92"/>
    <w:rsid w:val="00B50575"/>
    <w:rsid w:val="00B63737"/>
    <w:rsid w:val="00B66E4E"/>
    <w:rsid w:val="00B7293B"/>
    <w:rsid w:val="00B74030"/>
    <w:rsid w:val="00B81EC0"/>
    <w:rsid w:val="00B823AA"/>
    <w:rsid w:val="00B83559"/>
    <w:rsid w:val="00B92E23"/>
    <w:rsid w:val="00B97A54"/>
    <w:rsid w:val="00BA23E3"/>
    <w:rsid w:val="00BA3909"/>
    <w:rsid w:val="00BA45DB"/>
    <w:rsid w:val="00BB724B"/>
    <w:rsid w:val="00BC0904"/>
    <w:rsid w:val="00BC1591"/>
    <w:rsid w:val="00BC21BC"/>
    <w:rsid w:val="00BC64FE"/>
    <w:rsid w:val="00BD0258"/>
    <w:rsid w:val="00BD0260"/>
    <w:rsid w:val="00BD02C1"/>
    <w:rsid w:val="00BD384B"/>
    <w:rsid w:val="00BD55BE"/>
    <w:rsid w:val="00BD6A37"/>
    <w:rsid w:val="00BE2D2F"/>
    <w:rsid w:val="00BE3CA2"/>
    <w:rsid w:val="00BE3D79"/>
    <w:rsid w:val="00BF4184"/>
    <w:rsid w:val="00C03FFD"/>
    <w:rsid w:val="00C04FF7"/>
    <w:rsid w:val="00C0601E"/>
    <w:rsid w:val="00C16FBB"/>
    <w:rsid w:val="00C24368"/>
    <w:rsid w:val="00C24852"/>
    <w:rsid w:val="00C26AFC"/>
    <w:rsid w:val="00C274CC"/>
    <w:rsid w:val="00C31D30"/>
    <w:rsid w:val="00C33035"/>
    <w:rsid w:val="00C3665F"/>
    <w:rsid w:val="00C42FA8"/>
    <w:rsid w:val="00C4518D"/>
    <w:rsid w:val="00C461D1"/>
    <w:rsid w:val="00C467CF"/>
    <w:rsid w:val="00C472D4"/>
    <w:rsid w:val="00C503F5"/>
    <w:rsid w:val="00C507D0"/>
    <w:rsid w:val="00C50817"/>
    <w:rsid w:val="00C523F0"/>
    <w:rsid w:val="00C55B08"/>
    <w:rsid w:val="00C57704"/>
    <w:rsid w:val="00C60B42"/>
    <w:rsid w:val="00C61CA2"/>
    <w:rsid w:val="00C63D7F"/>
    <w:rsid w:val="00C63E73"/>
    <w:rsid w:val="00C656F1"/>
    <w:rsid w:val="00C658EF"/>
    <w:rsid w:val="00C65D3C"/>
    <w:rsid w:val="00C7050D"/>
    <w:rsid w:val="00C8600B"/>
    <w:rsid w:val="00C902A1"/>
    <w:rsid w:val="00C936A9"/>
    <w:rsid w:val="00CA33C6"/>
    <w:rsid w:val="00CA6309"/>
    <w:rsid w:val="00CB1E98"/>
    <w:rsid w:val="00CB6F01"/>
    <w:rsid w:val="00CD6E39"/>
    <w:rsid w:val="00CE0AB7"/>
    <w:rsid w:val="00CE2736"/>
    <w:rsid w:val="00CE4D62"/>
    <w:rsid w:val="00CF63B2"/>
    <w:rsid w:val="00CF6D98"/>
    <w:rsid w:val="00CF6E91"/>
    <w:rsid w:val="00CF7D2A"/>
    <w:rsid w:val="00D02A07"/>
    <w:rsid w:val="00D02A09"/>
    <w:rsid w:val="00D02C2F"/>
    <w:rsid w:val="00D07B06"/>
    <w:rsid w:val="00D114AC"/>
    <w:rsid w:val="00D157D3"/>
    <w:rsid w:val="00D1586B"/>
    <w:rsid w:val="00D15DF7"/>
    <w:rsid w:val="00D264F2"/>
    <w:rsid w:val="00D26E05"/>
    <w:rsid w:val="00D319F8"/>
    <w:rsid w:val="00D31F45"/>
    <w:rsid w:val="00D44AF1"/>
    <w:rsid w:val="00D46C27"/>
    <w:rsid w:val="00D52ED1"/>
    <w:rsid w:val="00D553CC"/>
    <w:rsid w:val="00D558ED"/>
    <w:rsid w:val="00D55F69"/>
    <w:rsid w:val="00D56230"/>
    <w:rsid w:val="00D61E89"/>
    <w:rsid w:val="00D70CD4"/>
    <w:rsid w:val="00D74540"/>
    <w:rsid w:val="00D7622C"/>
    <w:rsid w:val="00D77EF2"/>
    <w:rsid w:val="00D858DF"/>
    <w:rsid w:val="00D85B68"/>
    <w:rsid w:val="00D87E3B"/>
    <w:rsid w:val="00D93A3F"/>
    <w:rsid w:val="00D97409"/>
    <w:rsid w:val="00DA17A4"/>
    <w:rsid w:val="00DA4FDE"/>
    <w:rsid w:val="00DA6452"/>
    <w:rsid w:val="00DB2D81"/>
    <w:rsid w:val="00DB2F5B"/>
    <w:rsid w:val="00DB4488"/>
    <w:rsid w:val="00DB5B38"/>
    <w:rsid w:val="00DB5EE6"/>
    <w:rsid w:val="00DB616F"/>
    <w:rsid w:val="00DC4AAB"/>
    <w:rsid w:val="00DC5CA7"/>
    <w:rsid w:val="00DC7247"/>
    <w:rsid w:val="00DE063D"/>
    <w:rsid w:val="00DF011B"/>
    <w:rsid w:val="00DF50D9"/>
    <w:rsid w:val="00E01C45"/>
    <w:rsid w:val="00E05BAC"/>
    <w:rsid w:val="00E10565"/>
    <w:rsid w:val="00E13876"/>
    <w:rsid w:val="00E148A3"/>
    <w:rsid w:val="00E15749"/>
    <w:rsid w:val="00E1750D"/>
    <w:rsid w:val="00E25EC0"/>
    <w:rsid w:val="00E2794B"/>
    <w:rsid w:val="00E307EC"/>
    <w:rsid w:val="00E30989"/>
    <w:rsid w:val="00E34B2A"/>
    <w:rsid w:val="00E40234"/>
    <w:rsid w:val="00E41274"/>
    <w:rsid w:val="00E432BF"/>
    <w:rsid w:val="00E445AF"/>
    <w:rsid w:val="00E465B6"/>
    <w:rsid w:val="00E51481"/>
    <w:rsid w:val="00E545C2"/>
    <w:rsid w:val="00E6004D"/>
    <w:rsid w:val="00E60935"/>
    <w:rsid w:val="00E64C12"/>
    <w:rsid w:val="00E64DF6"/>
    <w:rsid w:val="00E65506"/>
    <w:rsid w:val="00E75941"/>
    <w:rsid w:val="00E76162"/>
    <w:rsid w:val="00E81978"/>
    <w:rsid w:val="00E825A2"/>
    <w:rsid w:val="00E83621"/>
    <w:rsid w:val="00E96805"/>
    <w:rsid w:val="00EB10BD"/>
    <w:rsid w:val="00EB1385"/>
    <w:rsid w:val="00EC0D60"/>
    <w:rsid w:val="00EC0DA0"/>
    <w:rsid w:val="00EC10F9"/>
    <w:rsid w:val="00EC3689"/>
    <w:rsid w:val="00EC778A"/>
    <w:rsid w:val="00ED17DC"/>
    <w:rsid w:val="00ED3198"/>
    <w:rsid w:val="00ED553D"/>
    <w:rsid w:val="00ED7671"/>
    <w:rsid w:val="00EE1CFB"/>
    <w:rsid w:val="00EE2F8E"/>
    <w:rsid w:val="00EE3373"/>
    <w:rsid w:val="00EE5E33"/>
    <w:rsid w:val="00EF1D5B"/>
    <w:rsid w:val="00EF2962"/>
    <w:rsid w:val="00EF626E"/>
    <w:rsid w:val="00EF6A96"/>
    <w:rsid w:val="00F018CE"/>
    <w:rsid w:val="00F046C6"/>
    <w:rsid w:val="00F0690D"/>
    <w:rsid w:val="00F073BB"/>
    <w:rsid w:val="00F11E09"/>
    <w:rsid w:val="00F13DCC"/>
    <w:rsid w:val="00F155E8"/>
    <w:rsid w:val="00F17209"/>
    <w:rsid w:val="00F21AF4"/>
    <w:rsid w:val="00F24109"/>
    <w:rsid w:val="00F324BA"/>
    <w:rsid w:val="00F341BD"/>
    <w:rsid w:val="00F379B7"/>
    <w:rsid w:val="00F50BA6"/>
    <w:rsid w:val="00F5125A"/>
    <w:rsid w:val="00F525FA"/>
    <w:rsid w:val="00F53C56"/>
    <w:rsid w:val="00F60C17"/>
    <w:rsid w:val="00F62A4E"/>
    <w:rsid w:val="00F64DF1"/>
    <w:rsid w:val="00F67A61"/>
    <w:rsid w:val="00F77A72"/>
    <w:rsid w:val="00F8063E"/>
    <w:rsid w:val="00F877F3"/>
    <w:rsid w:val="00F94A94"/>
    <w:rsid w:val="00FA520B"/>
    <w:rsid w:val="00FA5642"/>
    <w:rsid w:val="00FA6767"/>
    <w:rsid w:val="00FA6D5C"/>
    <w:rsid w:val="00FB1B0D"/>
    <w:rsid w:val="00FC78B9"/>
    <w:rsid w:val="00FE2E77"/>
    <w:rsid w:val="00FE487E"/>
    <w:rsid w:val="00FF1404"/>
    <w:rsid w:val="00FF2002"/>
    <w:rsid w:val="00FF3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8B32F4"/>
  <w15:chartTrackingRefBased/>
  <w15:docId w15:val="{9604C51B-0D8D-4F4B-91F7-6522ECD0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E1750D"/>
    <w:rPr>
      <w:color w:val="0000FF"/>
      <w:u w:val="single"/>
    </w:rPr>
  </w:style>
  <w:style w:type="table" w:styleId="GridTable4-Accent5">
    <w:name w:val="Grid Table 4 Accent 5"/>
    <w:basedOn w:val="TableNormal"/>
    <w:uiPriority w:val="49"/>
    <w:rsid w:val="00362762"/>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paragraph" w:styleId="Revision">
    <w:name w:val="Revision"/>
    <w:hidden/>
    <w:uiPriority w:val="99"/>
    <w:semiHidden/>
    <w:rsid w:val="009E1E72"/>
    <w:pPr>
      <w:spacing w:line="240" w:lineRule="auto"/>
      <w:ind w:firstLine="0"/>
    </w:pPr>
    <w:rPr>
      <w:kern w:val="24"/>
    </w:rPr>
  </w:style>
  <w:style w:type="character" w:styleId="UnresolvedMention">
    <w:name w:val="Unresolved Mention"/>
    <w:basedOn w:val="DefaultParagraphFont"/>
    <w:uiPriority w:val="99"/>
    <w:semiHidden/>
    <w:unhideWhenUsed/>
    <w:rsid w:val="009A4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7067217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238450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hand-saremi"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sh\AppData\Local\Packages\Microsoft.Office.Desktop_8wekyb3d8bbwe\LocalCach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B586BA98354AF0B40853D333EE2965"/>
        <w:category>
          <w:name w:val="General"/>
          <w:gallery w:val="placeholder"/>
        </w:category>
        <w:types>
          <w:type w:val="bbPlcHdr"/>
        </w:types>
        <w:behaviors>
          <w:behavior w:val="content"/>
        </w:behaviors>
        <w:guid w:val="{0333B598-7E39-46AA-A372-57372D0FD8E1}"/>
      </w:docPartPr>
      <w:docPartBody>
        <w:p w:rsidR="00D03F1A" w:rsidRDefault="00D03F1A">
          <w:pPr>
            <w:pStyle w:val="ECB586BA98354AF0B40853D333EE2965"/>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F1A"/>
    <w:rsid w:val="000B792F"/>
    <w:rsid w:val="000C5B3B"/>
    <w:rsid w:val="00392DD9"/>
    <w:rsid w:val="004D612C"/>
    <w:rsid w:val="00745BA1"/>
    <w:rsid w:val="00C04A9F"/>
    <w:rsid w:val="00D03F1A"/>
    <w:rsid w:val="00D74B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B586BA98354AF0B40853D333EE2965">
    <w:name w:val="ECB586BA98354AF0B40853D333EE2965"/>
  </w:style>
  <w:style w:type="paragraph" w:customStyle="1" w:styleId="7C7B532B7B4942B38A9AABE397E4C0A3">
    <w:name w:val="7C7B532B7B4942B38A9AABE397E4C0A3"/>
  </w:style>
  <w:style w:type="paragraph" w:customStyle="1" w:styleId="4071F2A5F15D442F9107AE7E2A5F183F">
    <w:name w:val="4071F2A5F15D442F9107AE7E2A5F183F"/>
  </w:style>
  <w:style w:type="paragraph" w:customStyle="1" w:styleId="234F8D1A9717446EB89C45557876C5C8">
    <w:name w:val="234F8D1A9717446EB89C45557876C5C8"/>
  </w:style>
  <w:style w:type="paragraph" w:customStyle="1" w:styleId="88D0CE65F7CC4DA6A62EAD934DE49DC4">
    <w:name w:val="88D0CE65F7CC4DA6A62EAD934DE49DC4"/>
  </w:style>
  <w:style w:type="paragraph" w:customStyle="1" w:styleId="6E6C7DAA18C84D95B687F2A1ABBB4487">
    <w:name w:val="6E6C7DAA18C84D95B687F2A1ABBB4487"/>
  </w:style>
  <w:style w:type="character" w:styleId="Emphasis">
    <w:name w:val="Emphasis"/>
    <w:basedOn w:val="DefaultParagraphFont"/>
    <w:uiPriority w:val="4"/>
    <w:unhideWhenUsed/>
    <w:qFormat/>
    <w:rPr>
      <w:i/>
      <w:iCs/>
    </w:rPr>
  </w:style>
  <w:style w:type="paragraph" w:customStyle="1" w:styleId="044A3DA2F016483EAA5659DB9F5DB4AC">
    <w:name w:val="044A3DA2F016483EAA5659DB9F5DB4AC"/>
  </w:style>
  <w:style w:type="paragraph" w:customStyle="1" w:styleId="BF43117298E14E95B3FBF497C267FD66">
    <w:name w:val="BF43117298E14E95B3FBF497C267FD66"/>
  </w:style>
  <w:style w:type="paragraph" w:customStyle="1" w:styleId="B0AE7010F42541C887981D0F22F454AE">
    <w:name w:val="B0AE7010F42541C887981D0F22F454AE"/>
  </w:style>
  <w:style w:type="paragraph" w:customStyle="1" w:styleId="1280E84AF30D4A3BB370DC84C2C056B1">
    <w:name w:val="1280E84AF30D4A3BB370DC84C2C056B1"/>
  </w:style>
  <w:style w:type="paragraph" w:customStyle="1" w:styleId="7FFBAF565F97419F9E4A186BB13FB39C">
    <w:name w:val="7FFBAF565F97419F9E4A186BB13FB39C"/>
  </w:style>
  <w:style w:type="paragraph" w:customStyle="1" w:styleId="D77ADA8ACDD84F938CA1132D3491AD07">
    <w:name w:val="D77ADA8ACDD84F938CA1132D3491AD07"/>
  </w:style>
  <w:style w:type="paragraph" w:customStyle="1" w:styleId="E411874911AA4B91A6557CAEC518D59F">
    <w:name w:val="E411874911AA4B91A6557CAEC518D59F"/>
  </w:style>
  <w:style w:type="paragraph" w:customStyle="1" w:styleId="7E9D74AD907D417B81EE6CD8559828EB">
    <w:name w:val="7E9D74AD907D417B81EE6CD8559828EB"/>
  </w:style>
  <w:style w:type="paragraph" w:customStyle="1" w:styleId="153F36DD2DFA4B1AAF6A4CDB25D834B3">
    <w:name w:val="153F36DD2DFA4B1AAF6A4CDB25D834B3"/>
  </w:style>
  <w:style w:type="paragraph" w:customStyle="1" w:styleId="D06E8A967D554048BE72D365E63070B2">
    <w:name w:val="D06E8A967D554048BE72D365E63070B2"/>
  </w:style>
  <w:style w:type="paragraph" w:customStyle="1" w:styleId="59AB42B08DA04A8B89FBB2A6B63589C4">
    <w:name w:val="59AB42B08DA04A8B89FBB2A6B63589C4"/>
  </w:style>
  <w:style w:type="paragraph" w:customStyle="1" w:styleId="DA85F01503DA4B059D769BA526FF3B88">
    <w:name w:val="DA85F01503DA4B059D769BA526FF3B88"/>
  </w:style>
  <w:style w:type="paragraph" w:customStyle="1" w:styleId="E9898E769E95474ABD899320A6B1BB92">
    <w:name w:val="E9898E769E95474ABD899320A6B1BB92"/>
  </w:style>
  <w:style w:type="paragraph" w:customStyle="1" w:styleId="2ED5E2504C57482CA37DD92EAB739D19">
    <w:name w:val="2ED5E2504C57482CA37DD92EAB739D19"/>
  </w:style>
  <w:style w:type="paragraph" w:customStyle="1" w:styleId="795A124EF4E24EEA9A3C52FB562EAF46">
    <w:name w:val="795A124EF4E24EEA9A3C52FB562EAF46"/>
  </w:style>
  <w:style w:type="paragraph" w:customStyle="1" w:styleId="4673FCC0193D43939203DA2F2823FC3E">
    <w:name w:val="4673FCC0193D43939203DA2F2823FC3E"/>
  </w:style>
  <w:style w:type="paragraph" w:customStyle="1" w:styleId="630B9D92AA5B49229FFBD554D3F597F7">
    <w:name w:val="630B9D92AA5B49229FFBD554D3F597F7"/>
  </w:style>
  <w:style w:type="paragraph" w:customStyle="1" w:styleId="EB684B6F8D854B01B549EB48BA64F4F3">
    <w:name w:val="EB684B6F8D854B01B549EB48BA64F4F3"/>
  </w:style>
  <w:style w:type="paragraph" w:customStyle="1" w:styleId="545EA09D99EE477A8F7B1815968C9EEA">
    <w:name w:val="545EA09D99EE477A8F7B1815968C9EEA"/>
  </w:style>
  <w:style w:type="paragraph" w:customStyle="1" w:styleId="F2C43AAE95AE4DF49B219EE20FEE40E0">
    <w:name w:val="F2C43AAE95AE4DF49B219EE20FEE40E0"/>
  </w:style>
  <w:style w:type="paragraph" w:customStyle="1" w:styleId="3B9A6F71BFC84AC89958B0FD88FE3D59">
    <w:name w:val="3B9A6F71BFC84AC89958B0FD88FE3D59"/>
  </w:style>
  <w:style w:type="paragraph" w:customStyle="1" w:styleId="73341D34F53246FAAC66757C7B94E803">
    <w:name w:val="73341D34F53246FAAC66757C7B94E803"/>
  </w:style>
  <w:style w:type="paragraph" w:customStyle="1" w:styleId="A5959E2F61304D4AB7EF4DBABFB87359">
    <w:name w:val="A5959E2F61304D4AB7EF4DBABFB87359"/>
  </w:style>
  <w:style w:type="paragraph" w:customStyle="1" w:styleId="167AF4B42BB145089A465E2ADB5E3257">
    <w:name w:val="167AF4B42BB145089A465E2ADB5E3257"/>
  </w:style>
  <w:style w:type="paragraph" w:customStyle="1" w:styleId="F6A653AF3FCA497D9AF198150927CF44">
    <w:name w:val="F6A653AF3FCA497D9AF198150927CF44"/>
  </w:style>
  <w:style w:type="paragraph" w:customStyle="1" w:styleId="C069AC68B00141AEAB2882022ACF84E6">
    <w:name w:val="C069AC68B00141AEAB2882022ACF84E6"/>
  </w:style>
  <w:style w:type="paragraph" w:customStyle="1" w:styleId="F7B7178D9370449FA2D00628CF76CC34">
    <w:name w:val="F7B7178D9370449FA2D00628CF76CC34"/>
  </w:style>
  <w:style w:type="paragraph" w:customStyle="1" w:styleId="FDA517B38C39462C96802ACA722C2416">
    <w:name w:val="FDA517B38C39462C96802ACA722C2416"/>
  </w:style>
  <w:style w:type="paragraph" w:customStyle="1" w:styleId="2BECD793D3C14F6EB09FA8A1BD129E3B">
    <w:name w:val="2BECD793D3C14F6EB09FA8A1BD129E3B"/>
  </w:style>
  <w:style w:type="paragraph" w:customStyle="1" w:styleId="D9E45D0900B74ADD9671C136A1AF591E">
    <w:name w:val="D9E45D0900B74ADD9671C136A1AF591E"/>
  </w:style>
  <w:style w:type="paragraph" w:customStyle="1" w:styleId="212D5A35A6314AE09951546AD003767A">
    <w:name w:val="212D5A35A6314AE09951546AD003767A"/>
  </w:style>
  <w:style w:type="paragraph" w:customStyle="1" w:styleId="5D09BEBB397D4F59997F162EC251D07C">
    <w:name w:val="5D09BEBB397D4F59997F162EC251D07C"/>
  </w:style>
  <w:style w:type="paragraph" w:customStyle="1" w:styleId="3D3E4F31D83B453381A349668861E8DF">
    <w:name w:val="3D3E4F31D83B453381A349668861E8DF"/>
  </w:style>
  <w:style w:type="paragraph" w:customStyle="1" w:styleId="3225ECEA6C494678874536FBCEC0D150">
    <w:name w:val="3225ECEA6C494678874536FBCEC0D150"/>
  </w:style>
  <w:style w:type="paragraph" w:customStyle="1" w:styleId="B16FEE663A97469DAEFAEA98D412FFE0">
    <w:name w:val="B16FEE663A97469DAEFAEA98D412FFE0"/>
  </w:style>
  <w:style w:type="paragraph" w:customStyle="1" w:styleId="D1072A65C5B84454AFF073663E18FCF7">
    <w:name w:val="D1072A65C5B84454AFF073663E18FCF7"/>
  </w:style>
  <w:style w:type="paragraph" w:customStyle="1" w:styleId="A76013F2462141E9A7E657561909A5BE">
    <w:name w:val="A76013F2462141E9A7E657561909A5BE"/>
  </w:style>
  <w:style w:type="paragraph" w:customStyle="1" w:styleId="51109A221C2F4A719D4A05117E76F315">
    <w:name w:val="51109A221C2F4A719D4A05117E76F315"/>
  </w:style>
  <w:style w:type="paragraph" w:customStyle="1" w:styleId="D166BDD226054E9593CB70AC87C27DF4">
    <w:name w:val="D166BDD226054E9593CB70AC87C27DF4"/>
  </w:style>
  <w:style w:type="paragraph" w:customStyle="1" w:styleId="A716E8F338C740FB8E0F04AC753A76BB">
    <w:name w:val="A716E8F338C740FB8E0F04AC753A76BB"/>
  </w:style>
  <w:style w:type="paragraph" w:customStyle="1" w:styleId="C04E2AF5234A498184B5E9697FAF3CA1">
    <w:name w:val="C04E2AF5234A498184B5E9697FAF3CA1"/>
  </w:style>
  <w:style w:type="paragraph" w:customStyle="1" w:styleId="77C94CB70C2C4553937BB4DE4851DA40">
    <w:name w:val="77C94CB70C2C4553937BB4DE4851DA40"/>
  </w:style>
  <w:style w:type="paragraph" w:customStyle="1" w:styleId="796DBAECBEE3434285ACC4EF4F77ECBC">
    <w:name w:val="796DBAECBEE3434285ACC4EF4F77ECBC"/>
  </w:style>
  <w:style w:type="paragraph" w:customStyle="1" w:styleId="A44651882F9B4C13A026A7167F9B7DCD">
    <w:name w:val="A44651882F9B4C13A026A7167F9B7DCD"/>
  </w:style>
  <w:style w:type="paragraph" w:customStyle="1" w:styleId="5284962B1A044696A890FFBD3396CC9E">
    <w:name w:val="5284962B1A044696A890FFBD3396CC9E"/>
  </w:style>
  <w:style w:type="paragraph" w:customStyle="1" w:styleId="9231E88DFB4F4D768856530AB5555D0C">
    <w:name w:val="9231E88DFB4F4D768856530AB5555D0C"/>
  </w:style>
  <w:style w:type="paragraph" w:customStyle="1" w:styleId="27F93550569948E4A8BB49890F943B5E">
    <w:name w:val="27F93550569948E4A8BB49890F943B5E"/>
  </w:style>
  <w:style w:type="paragraph" w:customStyle="1" w:styleId="845BEE8B68554AD4BB4E050E61B20EDC">
    <w:name w:val="845BEE8B68554AD4BB4E050E61B20EDC"/>
  </w:style>
  <w:style w:type="paragraph" w:customStyle="1" w:styleId="FD43D1DA812F4EDAA40A83E85866A5DF">
    <w:name w:val="FD43D1DA812F4EDAA40A83E85866A5DF"/>
  </w:style>
  <w:style w:type="paragraph" w:customStyle="1" w:styleId="08ACD4936B5B4E469768531B04202443">
    <w:name w:val="08ACD4936B5B4E469768531B04202443"/>
  </w:style>
  <w:style w:type="paragraph" w:customStyle="1" w:styleId="24A4177CEAF8499AB2059E221865D897">
    <w:name w:val="24A4177CEAF8499AB2059E221865D897"/>
  </w:style>
  <w:style w:type="paragraph" w:customStyle="1" w:styleId="DFB246BD78CA485D8D0D8EDEB21C3E66">
    <w:name w:val="DFB246BD78CA485D8D0D8EDEB21C3E66"/>
  </w:style>
  <w:style w:type="paragraph" w:customStyle="1" w:styleId="D9D3D99F86C647429E8A95837CEF474E">
    <w:name w:val="D9D3D99F86C647429E8A95837CEF474E"/>
  </w:style>
  <w:style w:type="paragraph" w:customStyle="1" w:styleId="576358BDEACB49EE95B982D6B1F4B764">
    <w:name w:val="576358BDEACB49EE95B982D6B1F4B764"/>
  </w:style>
  <w:style w:type="paragraph" w:customStyle="1" w:styleId="FF5A7D666DBA47CBA6A8522A75D0043C">
    <w:name w:val="FF5A7D666DBA47CBA6A8522A75D0043C"/>
  </w:style>
  <w:style w:type="paragraph" w:customStyle="1" w:styleId="A7F4F37398B54CDDB5C522D5EF6C3B30">
    <w:name w:val="A7F4F37398B54CDDB5C522D5EF6C3B30"/>
  </w:style>
  <w:style w:type="paragraph" w:customStyle="1" w:styleId="6F42F60ABBAD4F69B112771B6889077B">
    <w:name w:val="6F42F60ABBAD4F69B112771B6889077B"/>
  </w:style>
  <w:style w:type="paragraph" w:customStyle="1" w:styleId="B6B088D7E4724B25815575CD11E6C9B0">
    <w:name w:val="B6B088D7E4724B25815575CD11E6C9B0"/>
    <w:rsid w:val="000B792F"/>
  </w:style>
  <w:style w:type="paragraph" w:customStyle="1" w:styleId="7C769ECD32714CF8BBBB5C1FFB63BF5D">
    <w:name w:val="7C769ECD32714CF8BBBB5C1FFB63BF5D"/>
    <w:rsid w:val="000B79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F49AC081-75C0-4FC9-9635-889B6FE6D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11</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Data Analysis Report on Kickstarter Projects</vt:lpstr>
    </vt:vector>
  </TitlesOfParts>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Report on Kickstarter Projects</dc:title>
  <dc:subject/>
  <dc:creator>Ansh</dc:creator>
  <cp:keywords/>
  <dc:description/>
  <cp:lastModifiedBy>Ansh Anand</cp:lastModifiedBy>
  <cp:revision>2</cp:revision>
  <cp:lastPrinted>2018-12-08T06:06:00Z</cp:lastPrinted>
  <dcterms:created xsi:type="dcterms:W3CDTF">2018-12-08T23:22:00Z</dcterms:created>
  <dcterms:modified xsi:type="dcterms:W3CDTF">2018-12-08T23:22:00Z</dcterms:modified>
</cp:coreProperties>
</file>